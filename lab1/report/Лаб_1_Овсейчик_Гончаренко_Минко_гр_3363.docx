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F8A1A8" w14:textId="77777777" w:rsidR="00594AD8" w:rsidRPr="00034F30" w:rsidRDefault="00594AD8" w:rsidP="00594AD8">
      <w:pPr>
        <w:spacing w:line="360" w:lineRule="auto"/>
        <w:jc w:val="center"/>
        <w:rPr>
          <w:b/>
          <w:caps/>
          <w:color w:val="000000" w:themeColor="text1"/>
          <w:sz w:val="32"/>
          <w:szCs w:val="28"/>
        </w:rPr>
      </w:pPr>
      <w:r w:rsidRPr="00034F30">
        <w:rPr>
          <w:b/>
          <w:caps/>
          <w:color w:val="000000" w:themeColor="text1"/>
          <w:sz w:val="32"/>
          <w:szCs w:val="28"/>
        </w:rPr>
        <w:t>МИНОБРНАУКИ РОССИИ</w:t>
      </w:r>
    </w:p>
    <w:p w14:paraId="165E6029" w14:textId="77777777" w:rsidR="00594AD8" w:rsidRPr="00034F30" w:rsidRDefault="00594AD8" w:rsidP="00594AD8">
      <w:pPr>
        <w:spacing w:line="360" w:lineRule="auto"/>
        <w:jc w:val="center"/>
        <w:rPr>
          <w:b/>
          <w:caps/>
          <w:color w:val="000000" w:themeColor="text1"/>
          <w:sz w:val="32"/>
          <w:szCs w:val="28"/>
        </w:rPr>
      </w:pPr>
      <w:r w:rsidRPr="00034F30">
        <w:rPr>
          <w:b/>
          <w:caps/>
          <w:color w:val="000000" w:themeColor="text1"/>
          <w:sz w:val="32"/>
          <w:szCs w:val="28"/>
        </w:rPr>
        <w:t>Санкт-Петербургский государственный</w:t>
      </w:r>
    </w:p>
    <w:p w14:paraId="3D9BC555" w14:textId="77777777" w:rsidR="00594AD8" w:rsidRPr="00034F30" w:rsidRDefault="00E64889" w:rsidP="00594AD8">
      <w:pPr>
        <w:spacing w:line="360" w:lineRule="auto"/>
        <w:jc w:val="center"/>
        <w:rPr>
          <w:b/>
          <w:caps/>
          <w:color w:val="000000" w:themeColor="text1"/>
          <w:sz w:val="32"/>
          <w:szCs w:val="28"/>
        </w:rPr>
      </w:pPr>
      <w:r w:rsidRPr="00034F30">
        <w:rPr>
          <w:b/>
          <w:caps/>
          <w:color w:val="000000" w:themeColor="text1"/>
          <w:sz w:val="32"/>
          <w:szCs w:val="28"/>
        </w:rPr>
        <w:t>электротехнический университет</w:t>
      </w:r>
    </w:p>
    <w:p w14:paraId="1BEE2FD0" w14:textId="516019C2" w:rsidR="00594AD8" w:rsidRPr="00034F30" w:rsidRDefault="00594AD8" w:rsidP="00594AD8">
      <w:pPr>
        <w:spacing w:line="360" w:lineRule="auto"/>
        <w:jc w:val="center"/>
        <w:rPr>
          <w:b/>
          <w:caps/>
          <w:color w:val="000000" w:themeColor="text1"/>
          <w:sz w:val="32"/>
          <w:szCs w:val="28"/>
        </w:rPr>
      </w:pPr>
      <w:r w:rsidRPr="00034F30">
        <w:rPr>
          <w:b/>
          <w:caps/>
          <w:color w:val="000000" w:themeColor="text1"/>
          <w:sz w:val="32"/>
          <w:szCs w:val="28"/>
        </w:rPr>
        <w:t>«ЛЭТИ» им. В.</w:t>
      </w:r>
      <w:r w:rsidR="0081187E">
        <w:rPr>
          <w:b/>
          <w:caps/>
          <w:color w:val="000000" w:themeColor="text1"/>
          <w:sz w:val="32"/>
          <w:szCs w:val="28"/>
        </w:rPr>
        <w:t xml:space="preserve"> </w:t>
      </w:r>
      <w:r w:rsidRPr="00034F30">
        <w:rPr>
          <w:b/>
          <w:caps/>
          <w:color w:val="000000" w:themeColor="text1"/>
          <w:sz w:val="32"/>
          <w:szCs w:val="28"/>
        </w:rPr>
        <w:t>И. Ульянова (Ленина)</w:t>
      </w:r>
    </w:p>
    <w:p w14:paraId="1BAD018D" w14:textId="5DC51933" w:rsidR="007F6E90" w:rsidRPr="00034F30" w:rsidRDefault="00594AD8" w:rsidP="007F6E90">
      <w:pPr>
        <w:spacing w:line="360" w:lineRule="auto"/>
        <w:jc w:val="center"/>
        <w:rPr>
          <w:b/>
          <w:color w:val="000000" w:themeColor="text1"/>
          <w:sz w:val="32"/>
          <w:szCs w:val="28"/>
        </w:rPr>
      </w:pPr>
      <w:r w:rsidRPr="00034F30">
        <w:rPr>
          <w:b/>
          <w:color w:val="000000" w:themeColor="text1"/>
          <w:sz w:val="32"/>
          <w:szCs w:val="28"/>
        </w:rPr>
        <w:t xml:space="preserve">Кафедра </w:t>
      </w:r>
      <w:r w:rsidR="000439A9">
        <w:rPr>
          <w:b/>
          <w:color w:val="000000" w:themeColor="text1"/>
          <w:sz w:val="32"/>
          <w:szCs w:val="28"/>
        </w:rPr>
        <w:t>информационной безопасности</w:t>
      </w:r>
    </w:p>
    <w:p w14:paraId="57214088" w14:textId="77777777" w:rsidR="007F6E90" w:rsidRPr="003A2255" w:rsidRDefault="007F6E90" w:rsidP="007F6E90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</w:p>
    <w:p w14:paraId="31B59818" w14:textId="77777777" w:rsidR="007F6E90" w:rsidRPr="003A2255" w:rsidRDefault="007F6E90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1E989FC5" w14:textId="77777777" w:rsidR="00594AD8" w:rsidRPr="003A2255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6036143E" w14:textId="77777777" w:rsidR="00594AD8" w:rsidRPr="003A2255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15B379E6" w14:textId="77777777" w:rsidR="00F02E39" w:rsidRPr="003A2255" w:rsidRDefault="00F02E39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21582B32" w14:textId="77777777" w:rsidR="00594AD8" w:rsidRPr="00212D21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4E7DF14F" w14:textId="77777777" w:rsidR="00594AD8" w:rsidRPr="003A2255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509F3CDD" w14:textId="77777777" w:rsidR="007F6E90" w:rsidRPr="00034F30" w:rsidRDefault="00A76C7A" w:rsidP="007F6E90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color w:val="000000" w:themeColor="text1"/>
          <w:sz w:val="32"/>
          <w:szCs w:val="28"/>
        </w:rPr>
      </w:pPr>
      <w:r w:rsidRPr="00034F30">
        <w:rPr>
          <w:rStyle w:val="aff"/>
          <w:caps/>
          <w:smallCaps w:val="0"/>
          <w:color w:val="000000" w:themeColor="text1"/>
          <w:sz w:val="32"/>
          <w:szCs w:val="28"/>
        </w:rPr>
        <w:t>отчет</w:t>
      </w:r>
    </w:p>
    <w:p w14:paraId="07EEC9F9" w14:textId="4C33BBE2" w:rsidR="00905D49" w:rsidRPr="00647A96" w:rsidRDefault="00905D49" w:rsidP="00905D49">
      <w:pPr>
        <w:spacing w:line="360" w:lineRule="auto"/>
        <w:jc w:val="center"/>
        <w:rPr>
          <w:b/>
          <w:color w:val="000000" w:themeColor="text1"/>
          <w:sz w:val="32"/>
          <w:szCs w:val="28"/>
        </w:rPr>
      </w:pPr>
      <w:r w:rsidRPr="00034F30">
        <w:rPr>
          <w:b/>
          <w:color w:val="000000" w:themeColor="text1"/>
          <w:sz w:val="32"/>
          <w:szCs w:val="28"/>
        </w:rPr>
        <w:t xml:space="preserve">по </w:t>
      </w:r>
      <w:r w:rsidR="00B27337" w:rsidRPr="00034F30">
        <w:rPr>
          <w:b/>
          <w:color w:val="000000" w:themeColor="text1"/>
          <w:sz w:val="32"/>
          <w:szCs w:val="28"/>
        </w:rPr>
        <w:t>лабораторной</w:t>
      </w:r>
      <w:r w:rsidR="00C37E0D" w:rsidRPr="00034F30">
        <w:rPr>
          <w:b/>
          <w:color w:val="000000" w:themeColor="text1"/>
          <w:sz w:val="32"/>
          <w:szCs w:val="28"/>
        </w:rPr>
        <w:t xml:space="preserve"> работе</w:t>
      </w:r>
      <w:r w:rsidR="003A2255" w:rsidRPr="00034F30">
        <w:rPr>
          <w:b/>
          <w:color w:val="000000" w:themeColor="text1"/>
          <w:sz w:val="32"/>
          <w:szCs w:val="28"/>
        </w:rPr>
        <w:t xml:space="preserve"> №</w:t>
      </w:r>
      <w:r w:rsidR="00647A96" w:rsidRPr="00647A96">
        <w:rPr>
          <w:b/>
          <w:color w:val="000000" w:themeColor="text1"/>
          <w:sz w:val="32"/>
          <w:szCs w:val="28"/>
        </w:rPr>
        <w:t>1</w:t>
      </w:r>
    </w:p>
    <w:p w14:paraId="6EC70735" w14:textId="280A7B2D" w:rsidR="00B27337" w:rsidRPr="00034F30" w:rsidRDefault="00B27337" w:rsidP="00B66B9A">
      <w:pPr>
        <w:spacing w:line="360" w:lineRule="auto"/>
        <w:jc w:val="center"/>
        <w:rPr>
          <w:b/>
          <w:color w:val="000000" w:themeColor="text1"/>
          <w:sz w:val="32"/>
          <w:szCs w:val="28"/>
        </w:rPr>
      </w:pPr>
      <w:r w:rsidRPr="00034F30">
        <w:rPr>
          <w:b/>
          <w:color w:val="000000" w:themeColor="text1"/>
          <w:sz w:val="32"/>
          <w:szCs w:val="28"/>
        </w:rPr>
        <w:t>по дисциплине «</w:t>
      </w:r>
      <w:r w:rsidR="00647A96">
        <w:rPr>
          <w:b/>
          <w:color w:val="000000" w:themeColor="text1"/>
          <w:sz w:val="32"/>
          <w:szCs w:val="28"/>
        </w:rPr>
        <w:t>Проектирование цифровых устройств</w:t>
      </w:r>
      <w:r w:rsidRPr="00034F30">
        <w:rPr>
          <w:b/>
          <w:color w:val="000000" w:themeColor="text1"/>
          <w:sz w:val="32"/>
          <w:szCs w:val="28"/>
        </w:rPr>
        <w:t>»</w:t>
      </w:r>
    </w:p>
    <w:p w14:paraId="646C6D78" w14:textId="5E683C9A" w:rsidR="00A34642" w:rsidRPr="00212D21" w:rsidRDefault="00905D49" w:rsidP="00905D49">
      <w:pPr>
        <w:spacing w:line="360" w:lineRule="auto"/>
        <w:jc w:val="center"/>
        <w:rPr>
          <w:b/>
          <w:bCs/>
          <w:color w:val="000000" w:themeColor="text1"/>
          <w:sz w:val="32"/>
          <w:szCs w:val="28"/>
        </w:rPr>
      </w:pPr>
      <w:r w:rsidRPr="0081187E">
        <w:rPr>
          <w:rStyle w:val="aff"/>
          <w:smallCaps w:val="0"/>
          <w:color w:val="000000" w:themeColor="text1"/>
          <w:sz w:val="32"/>
          <w:szCs w:val="28"/>
        </w:rPr>
        <w:t>Тема</w:t>
      </w:r>
      <w:r w:rsidRPr="00212D21">
        <w:rPr>
          <w:rStyle w:val="aff"/>
          <w:smallCaps w:val="0"/>
          <w:color w:val="000000" w:themeColor="text1"/>
          <w:sz w:val="32"/>
          <w:szCs w:val="28"/>
        </w:rPr>
        <w:t>:</w:t>
      </w:r>
      <w:r w:rsidRPr="00212D21">
        <w:rPr>
          <w:rStyle w:val="aff"/>
          <w:b w:val="0"/>
          <w:bCs w:val="0"/>
          <w:smallCaps w:val="0"/>
          <w:color w:val="000000" w:themeColor="text1"/>
          <w:sz w:val="32"/>
          <w:szCs w:val="28"/>
        </w:rPr>
        <w:t xml:space="preserve"> </w:t>
      </w:r>
      <w:r w:rsidR="001953BA" w:rsidRPr="001953BA">
        <w:rPr>
          <w:rStyle w:val="aff"/>
          <w:smallCaps w:val="0"/>
          <w:color w:val="000000" w:themeColor="text1"/>
          <w:sz w:val="32"/>
          <w:szCs w:val="28"/>
        </w:rPr>
        <w:t>Платформа Arduino: загрузка скетчей, цифровой ввод-вывод</w:t>
      </w:r>
    </w:p>
    <w:p w14:paraId="2EB0801E" w14:textId="77777777" w:rsidR="00594AD8" w:rsidRPr="00212D21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789DD338" w14:textId="77777777" w:rsidR="00594AD8" w:rsidRPr="003A2255" w:rsidRDefault="00594AD8" w:rsidP="00212D21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59BD0B9F" w14:textId="77777777" w:rsidR="00040050" w:rsidRPr="00212D21" w:rsidRDefault="00040050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tbl>
      <w:tblPr>
        <w:tblpPr w:leftFromText="180" w:rightFromText="180" w:vertAnchor="text" w:horzAnchor="margin" w:tblpY="17"/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7B056D" w:rsidRPr="003A2255" w14:paraId="116F96C6" w14:textId="77777777" w:rsidTr="000439A9">
        <w:trPr>
          <w:trHeight w:val="614"/>
        </w:trPr>
        <w:tc>
          <w:tcPr>
            <w:tcW w:w="2206" w:type="pct"/>
            <w:vAlign w:val="bottom"/>
          </w:tcPr>
          <w:p w14:paraId="7E340B0F" w14:textId="104B4F87" w:rsidR="007B056D" w:rsidRPr="00034F30" w:rsidRDefault="00FE0B23" w:rsidP="000439A9">
            <w:pPr>
              <w:rPr>
                <w:color w:val="000000" w:themeColor="text1"/>
                <w:sz w:val="32"/>
                <w:szCs w:val="28"/>
              </w:rPr>
            </w:pPr>
            <w:r w:rsidRPr="00034F30">
              <w:rPr>
                <w:color w:val="000000" w:themeColor="text1"/>
                <w:sz w:val="32"/>
                <w:szCs w:val="28"/>
              </w:rPr>
              <w:t>Студент гр. 3363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2D9928B3" w14:textId="77777777" w:rsidR="007B056D" w:rsidRPr="00034F30" w:rsidRDefault="007B056D" w:rsidP="000439A9">
            <w:pPr>
              <w:rPr>
                <w:color w:val="000000" w:themeColor="text1"/>
                <w:sz w:val="32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67BB2461" w14:textId="5D10E1C7" w:rsidR="007B056D" w:rsidRPr="00FE0B23" w:rsidRDefault="00FE0B23" w:rsidP="000439A9">
            <w:pPr>
              <w:jc w:val="center"/>
              <w:rPr>
                <w:color w:val="000000" w:themeColor="text1"/>
                <w:sz w:val="32"/>
                <w:szCs w:val="28"/>
                <w:lang w:val="en-US"/>
              </w:rPr>
            </w:pPr>
            <w:r w:rsidRPr="00034F30">
              <w:rPr>
                <w:color w:val="000000" w:themeColor="text1"/>
                <w:sz w:val="32"/>
                <w:szCs w:val="28"/>
              </w:rPr>
              <w:t>Минко Д.</w:t>
            </w:r>
            <w:r>
              <w:rPr>
                <w:color w:val="000000" w:themeColor="text1"/>
                <w:sz w:val="32"/>
                <w:szCs w:val="28"/>
              </w:rPr>
              <w:t xml:space="preserve"> </w:t>
            </w:r>
            <w:r w:rsidRPr="00034F30">
              <w:rPr>
                <w:color w:val="000000" w:themeColor="text1"/>
                <w:sz w:val="32"/>
                <w:szCs w:val="28"/>
              </w:rPr>
              <w:t>А.</w:t>
            </w:r>
          </w:p>
        </w:tc>
      </w:tr>
      <w:tr w:rsidR="0002136C" w:rsidRPr="003A2255" w14:paraId="029E995A" w14:textId="77777777" w:rsidTr="000439A9">
        <w:trPr>
          <w:trHeight w:val="614"/>
        </w:trPr>
        <w:tc>
          <w:tcPr>
            <w:tcW w:w="2206" w:type="pct"/>
            <w:vAlign w:val="bottom"/>
          </w:tcPr>
          <w:p w14:paraId="44E821CD" w14:textId="72151232" w:rsidR="0002136C" w:rsidRPr="00034F30" w:rsidRDefault="0002136C" w:rsidP="000439A9">
            <w:pPr>
              <w:rPr>
                <w:color w:val="000000" w:themeColor="text1"/>
                <w:sz w:val="32"/>
                <w:szCs w:val="28"/>
              </w:rPr>
            </w:pPr>
            <w:r w:rsidRPr="00034F30">
              <w:rPr>
                <w:color w:val="000000" w:themeColor="text1"/>
                <w:sz w:val="32"/>
                <w:szCs w:val="28"/>
              </w:rPr>
              <w:t>Студент гр. 3363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18659875" w14:textId="77777777" w:rsidR="0002136C" w:rsidRPr="00034F30" w:rsidRDefault="0002136C" w:rsidP="000439A9">
            <w:pPr>
              <w:rPr>
                <w:color w:val="000000" w:themeColor="text1"/>
                <w:sz w:val="32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0C9671F6" w14:textId="0C33F2C7" w:rsidR="0002136C" w:rsidRPr="0002136C" w:rsidRDefault="0002136C" w:rsidP="000439A9">
            <w:pPr>
              <w:jc w:val="center"/>
              <w:rPr>
                <w:color w:val="000000" w:themeColor="text1"/>
                <w:sz w:val="32"/>
                <w:szCs w:val="28"/>
              </w:rPr>
            </w:pPr>
            <w:r>
              <w:rPr>
                <w:color w:val="000000" w:themeColor="text1"/>
                <w:sz w:val="32"/>
                <w:szCs w:val="28"/>
              </w:rPr>
              <w:t>Гончаренко О.</w:t>
            </w:r>
            <w:r w:rsidR="0059576C">
              <w:rPr>
                <w:color w:val="000000" w:themeColor="text1"/>
                <w:sz w:val="32"/>
                <w:szCs w:val="28"/>
              </w:rPr>
              <w:t>Д</w:t>
            </w:r>
            <w:r>
              <w:rPr>
                <w:color w:val="000000" w:themeColor="text1"/>
                <w:sz w:val="32"/>
                <w:szCs w:val="28"/>
              </w:rPr>
              <w:t>.</w:t>
            </w:r>
          </w:p>
        </w:tc>
      </w:tr>
      <w:tr w:rsidR="0002136C" w:rsidRPr="003A2255" w14:paraId="0AFF9D81" w14:textId="77777777" w:rsidTr="000439A9">
        <w:trPr>
          <w:trHeight w:val="614"/>
        </w:trPr>
        <w:tc>
          <w:tcPr>
            <w:tcW w:w="2206" w:type="pct"/>
            <w:vAlign w:val="bottom"/>
          </w:tcPr>
          <w:p w14:paraId="111D642B" w14:textId="5CE93E00" w:rsidR="0002136C" w:rsidRPr="00034F30" w:rsidRDefault="0002136C" w:rsidP="000439A9">
            <w:pPr>
              <w:rPr>
                <w:color w:val="000000" w:themeColor="text1"/>
                <w:sz w:val="32"/>
                <w:szCs w:val="28"/>
              </w:rPr>
            </w:pPr>
            <w:r w:rsidRPr="00034F30">
              <w:rPr>
                <w:color w:val="000000" w:themeColor="text1"/>
                <w:sz w:val="32"/>
                <w:szCs w:val="28"/>
              </w:rPr>
              <w:t>Студент гр. 3363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2F98744E" w14:textId="77777777" w:rsidR="0002136C" w:rsidRPr="00034F30" w:rsidRDefault="0002136C" w:rsidP="000439A9">
            <w:pPr>
              <w:rPr>
                <w:color w:val="000000" w:themeColor="text1"/>
                <w:sz w:val="32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06B28E09" w14:textId="1AC59212" w:rsidR="0002136C" w:rsidRPr="00034F30" w:rsidRDefault="0059576C" w:rsidP="000439A9">
            <w:pPr>
              <w:jc w:val="center"/>
              <w:rPr>
                <w:color w:val="000000" w:themeColor="text1"/>
                <w:sz w:val="32"/>
                <w:szCs w:val="28"/>
              </w:rPr>
            </w:pPr>
            <w:r>
              <w:rPr>
                <w:color w:val="000000" w:themeColor="text1"/>
                <w:sz w:val="32"/>
                <w:szCs w:val="28"/>
              </w:rPr>
              <w:t>Овсейчик Н.И.</w:t>
            </w:r>
          </w:p>
        </w:tc>
      </w:tr>
      <w:tr w:rsidR="000439A9" w:rsidRPr="003A2255" w14:paraId="1A81E325" w14:textId="77777777" w:rsidTr="000439A9">
        <w:trPr>
          <w:trHeight w:val="614"/>
        </w:trPr>
        <w:tc>
          <w:tcPr>
            <w:tcW w:w="2206" w:type="pct"/>
            <w:vAlign w:val="bottom"/>
          </w:tcPr>
          <w:p w14:paraId="49E79EAF" w14:textId="77777777" w:rsidR="000439A9" w:rsidRPr="00034F30" w:rsidRDefault="000439A9" w:rsidP="000439A9">
            <w:pPr>
              <w:rPr>
                <w:color w:val="000000" w:themeColor="text1"/>
                <w:sz w:val="32"/>
                <w:szCs w:val="28"/>
              </w:rPr>
            </w:pPr>
            <w:r w:rsidRPr="00034F30">
              <w:rPr>
                <w:color w:val="000000" w:themeColor="text1"/>
                <w:sz w:val="32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5BF6D0D" w14:textId="77777777" w:rsidR="000439A9" w:rsidRPr="00034F30" w:rsidRDefault="000439A9" w:rsidP="000439A9">
            <w:pPr>
              <w:rPr>
                <w:color w:val="000000" w:themeColor="text1"/>
                <w:sz w:val="32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2BC75E85" w14:textId="18F0FD5D" w:rsidR="000439A9" w:rsidRPr="00034F30" w:rsidRDefault="000439A9" w:rsidP="000439A9">
            <w:pPr>
              <w:jc w:val="center"/>
              <w:rPr>
                <w:color w:val="000000" w:themeColor="text1"/>
                <w:sz w:val="32"/>
                <w:szCs w:val="28"/>
              </w:rPr>
            </w:pPr>
            <w:r>
              <w:rPr>
                <w:color w:val="000000" w:themeColor="text1"/>
                <w:sz w:val="32"/>
                <w:szCs w:val="28"/>
              </w:rPr>
              <w:t>Рыбин В.</w:t>
            </w:r>
            <w:r w:rsidR="008F440B">
              <w:rPr>
                <w:color w:val="000000" w:themeColor="text1"/>
                <w:sz w:val="32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 w:val="32"/>
                <w:szCs w:val="28"/>
              </w:rPr>
              <w:t>Г.</w:t>
            </w:r>
          </w:p>
        </w:tc>
      </w:tr>
    </w:tbl>
    <w:p w14:paraId="248363B0" w14:textId="77777777" w:rsidR="00DB1E5E" w:rsidRPr="003A2255" w:rsidRDefault="00DB1E5E" w:rsidP="008F6E04">
      <w:pPr>
        <w:spacing w:line="360" w:lineRule="auto"/>
        <w:rPr>
          <w:color w:val="000000" w:themeColor="text1"/>
          <w:sz w:val="28"/>
          <w:szCs w:val="28"/>
        </w:rPr>
      </w:pPr>
    </w:p>
    <w:p w14:paraId="138F0C6A" w14:textId="40BC0294" w:rsidR="008F6E04" w:rsidRPr="00212D21" w:rsidRDefault="008F6E04" w:rsidP="0003475E">
      <w:pPr>
        <w:spacing w:line="360" w:lineRule="auto"/>
        <w:rPr>
          <w:b/>
          <w:color w:val="000000" w:themeColor="text1"/>
          <w:sz w:val="32"/>
          <w:szCs w:val="28"/>
          <w:lang w:val="en-US"/>
        </w:rPr>
      </w:pPr>
      <w:r>
        <w:rPr>
          <w:b/>
          <w:color w:val="000000" w:themeColor="text1"/>
          <w:sz w:val="32"/>
          <w:szCs w:val="28"/>
        </w:rPr>
        <w:br w:type="page"/>
      </w:r>
      <w:r w:rsidR="00B27337" w:rsidRPr="00034F30">
        <w:rPr>
          <w:b/>
          <w:color w:val="000000" w:themeColor="text1"/>
          <w:sz w:val="32"/>
          <w:szCs w:val="28"/>
        </w:rPr>
        <w:lastRenderedPageBreak/>
        <w:t>Цель работы</w:t>
      </w:r>
    </w:p>
    <w:p w14:paraId="503DDE75" w14:textId="43EFC699" w:rsidR="00212D21" w:rsidRDefault="001953BA" w:rsidP="0003475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1953BA">
        <w:rPr>
          <w:color w:val="000000" w:themeColor="text1"/>
          <w:sz w:val="28"/>
          <w:szCs w:val="28"/>
        </w:rPr>
        <w:t>Ознакомление с основами разработки цифровых устройств на платформе Arduino путем создания простейшего функционирующего устройства на плате Arduino UNO.</w:t>
      </w:r>
    </w:p>
    <w:p w14:paraId="339B4D40" w14:textId="77777777" w:rsidR="001953BA" w:rsidRDefault="001953BA" w:rsidP="0003475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2BA93DD" w14:textId="16E91715" w:rsidR="00212D21" w:rsidRDefault="00647A96" w:rsidP="0003475E">
      <w:pPr>
        <w:spacing w:line="360" w:lineRule="auto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Исходное задание</w:t>
      </w:r>
    </w:p>
    <w:p w14:paraId="7F97C2F8" w14:textId="149058BF" w:rsidR="00CB19EF" w:rsidRPr="007C458E" w:rsidRDefault="001F16E1" w:rsidP="0003475E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 w:rsidRPr="001F16E1">
        <w:rPr>
          <w:color w:val="000000" w:themeColor="text1"/>
          <w:sz w:val="28"/>
          <w:szCs w:val="28"/>
        </w:rPr>
        <w:t>«Налобный фонарик». Имитация режимов налобных фонариков. Чтобы включить или выключить фонарик, необходимо удерживать кнопку нажатой более 1 с. Нажатие на кнопку в режиме горения переключает режим непрерывного горения и мигания.</w:t>
      </w:r>
      <w:r w:rsidR="00CB19EF">
        <w:rPr>
          <w:color w:val="000000" w:themeColor="text1"/>
          <w:sz w:val="28"/>
          <w:szCs w:val="28"/>
        </w:rPr>
        <w:br w:type="page"/>
      </w:r>
    </w:p>
    <w:p w14:paraId="7C1FAD0F" w14:textId="0C96A51F" w:rsidR="00B27337" w:rsidRPr="00E97158" w:rsidRDefault="004B0576" w:rsidP="00930999">
      <w:pPr>
        <w:spacing w:line="360" w:lineRule="auto"/>
        <w:jc w:val="both"/>
        <w:rPr>
          <w:b/>
          <w:color w:val="000000" w:themeColor="text1"/>
          <w:sz w:val="32"/>
          <w:szCs w:val="28"/>
        </w:rPr>
      </w:pPr>
      <w:r w:rsidRPr="00034F30">
        <w:rPr>
          <w:b/>
          <w:color w:val="000000" w:themeColor="text1"/>
          <w:sz w:val="32"/>
          <w:szCs w:val="28"/>
        </w:rPr>
        <w:lastRenderedPageBreak/>
        <w:t xml:space="preserve">Ход </w:t>
      </w:r>
      <w:r w:rsidR="00647A96">
        <w:rPr>
          <w:b/>
          <w:color w:val="000000" w:themeColor="text1"/>
          <w:sz w:val="32"/>
          <w:szCs w:val="28"/>
        </w:rPr>
        <w:t xml:space="preserve">выполнения </w:t>
      </w:r>
      <w:r w:rsidRPr="00034F30">
        <w:rPr>
          <w:b/>
          <w:color w:val="000000" w:themeColor="text1"/>
          <w:sz w:val="32"/>
          <w:szCs w:val="28"/>
        </w:rPr>
        <w:t>работы</w:t>
      </w:r>
    </w:p>
    <w:p w14:paraId="3B38CA51" w14:textId="6975A170" w:rsidR="00647A96" w:rsidRPr="00E97158" w:rsidRDefault="00E97158" w:rsidP="00930999">
      <w:pPr>
        <w:spacing w:line="360" w:lineRule="auto"/>
        <w:ind w:firstLine="709"/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</w:rPr>
      </w:pPr>
      <w:r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</w:rPr>
        <w:t xml:space="preserve">В программе </w:t>
      </w:r>
      <w:r w:rsidRPr="00E97158"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</w:rPr>
        <w:t>“</w:t>
      </w:r>
      <w:r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  <w:lang w:val="en-US"/>
        </w:rPr>
        <w:t>Tincercad</w:t>
      </w:r>
      <w:r w:rsidRPr="00E97158"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</w:rPr>
        <w:t>”</w:t>
      </w:r>
      <w:r w:rsidR="0093507A"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</w:rPr>
        <w:t xml:space="preserve"> собрана модель рабочего устройства (рис.1).</w:t>
      </w:r>
    </w:p>
    <w:p w14:paraId="1798C329" w14:textId="77777777" w:rsidR="003E47CE" w:rsidRDefault="003E47CE" w:rsidP="0003475E">
      <w:pPr>
        <w:spacing w:line="360" w:lineRule="auto"/>
        <w:rPr>
          <w:noProof/>
          <w:color w:val="000000" w:themeColor="text1"/>
          <w:sz w:val="28"/>
          <w:szCs w:val="28"/>
        </w:rPr>
      </w:pPr>
    </w:p>
    <w:p w14:paraId="4D03F345" w14:textId="2B2907F7" w:rsidR="00647A96" w:rsidRDefault="003D4C41" w:rsidP="0003475E">
      <w:pPr>
        <w:spacing w:line="360" w:lineRule="auto"/>
        <w:jc w:val="center"/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</w:rPr>
      </w:pPr>
      <w:r w:rsidRPr="003D4C41"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</w:rPr>
        <w:drawing>
          <wp:inline distT="0" distB="0" distL="0" distR="0" wp14:anchorId="602352D7" wp14:editId="2F44F4E7">
            <wp:extent cx="5229225" cy="4107918"/>
            <wp:effectExtent l="0" t="0" r="0" b="6985"/>
            <wp:docPr id="951746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464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2441" cy="411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1127" w14:textId="3DE15C36" w:rsidR="003E47CE" w:rsidRDefault="003E47CE" w:rsidP="0003475E">
      <w:pPr>
        <w:spacing w:line="360" w:lineRule="auto"/>
        <w:jc w:val="center"/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</w:rPr>
      </w:pPr>
      <w:r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</w:rPr>
        <w:t xml:space="preserve">Рисунок 1 – </w:t>
      </w:r>
      <w:r w:rsidR="002245D3"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</w:rPr>
        <w:t>Принципиальная схема устройства</w:t>
      </w:r>
    </w:p>
    <w:p w14:paraId="4173040D" w14:textId="77777777" w:rsidR="00532F0F" w:rsidRDefault="00532F0F" w:rsidP="0003475E">
      <w:pPr>
        <w:spacing w:line="360" w:lineRule="auto"/>
        <w:jc w:val="center"/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</w:rPr>
      </w:pPr>
    </w:p>
    <w:p w14:paraId="23A9FBDB" w14:textId="1ED17A37" w:rsidR="002014CF" w:rsidRDefault="0093507A" w:rsidP="0003475E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</w:rPr>
      </w:pPr>
      <w:r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</w:rPr>
        <w:t xml:space="preserve">Ниже представлен список используемых компонентов (рис.2), где </w:t>
      </w:r>
      <w:r w:rsidR="00947184"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</w:rPr>
        <w:t>р</w:t>
      </w:r>
      <w:r w:rsidR="00374AF7"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</w:rPr>
        <w:t xml:space="preserve">езистор </w:t>
      </w:r>
      <w:r w:rsidR="00374AF7" w:rsidRPr="00374AF7"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</w:rPr>
        <w:t>“</w:t>
      </w:r>
      <w:r w:rsidR="00374AF7"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  <w:lang w:val="en-US"/>
        </w:rPr>
        <w:t>R</w:t>
      </w:r>
      <w:r w:rsidR="00374AF7" w:rsidRPr="00374AF7"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</w:rPr>
        <w:t xml:space="preserve">2” </w:t>
      </w:r>
      <w:r w:rsidR="00374AF7"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</w:rPr>
        <w:t xml:space="preserve">– резистор для кнопки, а резистор </w:t>
      </w:r>
      <w:r w:rsidR="00374AF7" w:rsidRPr="00374AF7"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</w:rPr>
        <w:t>“</w:t>
      </w:r>
      <w:r w:rsidR="00947184"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  <w:lang w:val="en-US"/>
        </w:rPr>
        <w:t>R</w:t>
      </w:r>
      <w:r w:rsidR="00947184" w:rsidRPr="00947184"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</w:rPr>
        <w:t>3</w:t>
      </w:r>
      <w:r w:rsidR="00374AF7" w:rsidRPr="00374AF7"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</w:rPr>
        <w:t>”</w:t>
      </w:r>
      <w:r w:rsidR="00947184" w:rsidRPr="00947184"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</w:rPr>
        <w:t xml:space="preserve"> </w:t>
      </w:r>
      <w:r w:rsidR="00947184"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</w:rPr>
        <w:t>–</w:t>
      </w:r>
      <w:r w:rsidR="00947184" w:rsidRPr="00947184"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</w:rPr>
        <w:t xml:space="preserve"> </w:t>
      </w:r>
      <w:r w:rsidR="00947184"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</w:rPr>
        <w:t>резистор для светодиода.</w:t>
      </w:r>
    </w:p>
    <w:p w14:paraId="654A415B" w14:textId="77777777" w:rsidR="002014CF" w:rsidRDefault="002014CF">
      <w:pPr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</w:rPr>
      </w:pPr>
      <w:r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</w:rPr>
        <w:br w:type="page"/>
      </w:r>
    </w:p>
    <w:p w14:paraId="61D96A74" w14:textId="6E593812" w:rsidR="00604808" w:rsidRDefault="00532F0F" w:rsidP="0003475E">
      <w:pPr>
        <w:spacing w:line="360" w:lineRule="auto"/>
        <w:jc w:val="both"/>
        <w:rPr>
          <w:b/>
          <w:color w:val="000000" w:themeColor="text1"/>
          <w:sz w:val="32"/>
          <w:szCs w:val="28"/>
        </w:rPr>
      </w:pPr>
      <w:r w:rsidRPr="00532F0F">
        <w:rPr>
          <w:b/>
          <w:noProof/>
          <w:color w:val="000000" w:themeColor="text1"/>
          <w:sz w:val="32"/>
          <w:szCs w:val="28"/>
        </w:rPr>
        <w:lastRenderedPageBreak/>
        <w:drawing>
          <wp:inline distT="0" distB="0" distL="0" distR="0" wp14:anchorId="6FC904E5" wp14:editId="044733C7">
            <wp:extent cx="6120130" cy="2305685"/>
            <wp:effectExtent l="0" t="0" r="0" b="0"/>
            <wp:docPr id="1508711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114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A916" w14:textId="7AF9A7AD" w:rsidR="00532F0F" w:rsidRDefault="00532F0F" w:rsidP="0003475E">
      <w:pPr>
        <w:spacing w:line="360" w:lineRule="auto"/>
        <w:jc w:val="center"/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</w:rPr>
      </w:pPr>
      <w:r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</w:rPr>
        <w:t xml:space="preserve">Рисунок 2 – </w:t>
      </w:r>
      <w:r w:rsidR="007D5405"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</w:rPr>
        <w:t>С</w:t>
      </w:r>
      <w:r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</w:rPr>
        <w:t>писок используемых компонентов</w:t>
      </w:r>
    </w:p>
    <w:p w14:paraId="76F9D28B" w14:textId="77777777" w:rsidR="00586887" w:rsidRDefault="00586887" w:rsidP="0003475E">
      <w:pPr>
        <w:spacing w:line="360" w:lineRule="auto"/>
        <w:jc w:val="center"/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</w:rPr>
      </w:pPr>
    </w:p>
    <w:p w14:paraId="4459C497" w14:textId="6B964EED" w:rsidR="00097DF7" w:rsidRDefault="002014CF" w:rsidP="0003475E">
      <w:pPr>
        <w:spacing w:line="360" w:lineRule="auto"/>
        <w:jc w:val="center"/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</w:rPr>
      </w:pPr>
      <w:r w:rsidRPr="002014CF">
        <w:rPr>
          <w:rStyle w:val="aff"/>
          <w:b w:val="0"/>
          <w:bCs w:val="0"/>
          <w:smallCaps w:val="0"/>
          <w:noProof/>
          <w:color w:val="000000" w:themeColor="text1"/>
          <w:spacing w:val="0"/>
          <w:sz w:val="28"/>
          <w:szCs w:val="28"/>
        </w:rPr>
        <w:drawing>
          <wp:inline distT="0" distB="0" distL="0" distR="0" wp14:anchorId="05525762" wp14:editId="41959D4C">
            <wp:extent cx="4362135" cy="5581015"/>
            <wp:effectExtent l="0" t="0" r="635" b="635"/>
            <wp:docPr id="470236617" name="Рисунок 1" descr="Изображение выглядит как Электронная техника, электроника, Компонент схемы, Электронный компон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36617" name="Рисунок 1" descr="Изображение выглядит как Электронная техника, электроника, Компонент схемы, Электронный компонен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933" cy="5588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B0AEF" w14:textId="6996B8AE" w:rsidR="007D5405" w:rsidRDefault="007D5405" w:rsidP="0003475E">
      <w:pPr>
        <w:spacing w:line="360" w:lineRule="auto"/>
        <w:jc w:val="center"/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</w:rPr>
      </w:pPr>
      <w:r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</w:rPr>
        <w:t>Рисунок 3 – Прототип на макетной плате</w:t>
      </w:r>
    </w:p>
    <w:p w14:paraId="2C4CADDC" w14:textId="29E218AD" w:rsidR="00647A96" w:rsidRDefault="00647A96" w:rsidP="00930999">
      <w:pPr>
        <w:spacing w:line="360" w:lineRule="auto"/>
        <w:jc w:val="both"/>
        <w:rPr>
          <w:b/>
          <w:color w:val="000000" w:themeColor="text1"/>
          <w:sz w:val="32"/>
          <w:szCs w:val="28"/>
        </w:rPr>
      </w:pPr>
      <w:r>
        <w:rPr>
          <w:b/>
          <w:color w:val="000000" w:themeColor="text1"/>
          <w:sz w:val="32"/>
          <w:szCs w:val="28"/>
        </w:rPr>
        <w:lastRenderedPageBreak/>
        <w:t>Принцип работы цифрового устройства</w:t>
      </w:r>
    </w:p>
    <w:p w14:paraId="3EE88D0C" w14:textId="77777777" w:rsidR="0003475E" w:rsidRPr="0003475E" w:rsidRDefault="0003475E" w:rsidP="0003475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03475E">
        <w:rPr>
          <w:color w:val="000000" w:themeColor="text1"/>
          <w:sz w:val="28"/>
          <w:szCs w:val="28"/>
        </w:rPr>
        <w:t>При первоначально выключенном светодиоде его непрерывное горение активируется удержанием кнопки в течение более чем одной секунды. Короткие нажатия (менее одной секунды) переключают режим работы между постоянным свечением и миганием. Для полного отключения светодиода необходимо снова удерживать кнопку не менее одной секунды.</w:t>
      </w:r>
    </w:p>
    <w:p w14:paraId="2CDF2FA4" w14:textId="1A757F7B" w:rsidR="00037811" w:rsidRDefault="0003475E" w:rsidP="00DB38E9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</w:rPr>
      </w:pPr>
      <w:r w:rsidRPr="0003475E">
        <w:rPr>
          <w:color w:val="000000" w:themeColor="text1"/>
          <w:sz w:val="28"/>
          <w:szCs w:val="28"/>
        </w:rPr>
        <w:t>Кнопка подключена через резистор сопротивлением 10 кОм, её вторая ножка заземлена. Анод светодиода получает питание, а катод соединён с землёй через резистор 220 Ом, что обеспечивает его корректную работу.</w:t>
      </w:r>
    </w:p>
    <w:p w14:paraId="39730B8B" w14:textId="0950A97A" w:rsidR="00837FBF" w:rsidRPr="0003475E" w:rsidRDefault="00037811" w:rsidP="0003475E">
      <w:pPr>
        <w:spacing w:line="360" w:lineRule="auto"/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</w:rPr>
      </w:pPr>
      <w:r>
        <w:rPr>
          <w:rStyle w:val="aff"/>
          <w:b w:val="0"/>
          <w:bCs w:val="0"/>
          <w:smallCaps w:val="0"/>
          <w:color w:val="000000" w:themeColor="text1"/>
          <w:spacing w:val="0"/>
          <w:sz w:val="28"/>
          <w:szCs w:val="28"/>
        </w:rPr>
        <w:br w:type="page"/>
      </w:r>
    </w:p>
    <w:p w14:paraId="12D8F3D6" w14:textId="77777777" w:rsidR="00837FBF" w:rsidRPr="00EB33D6" w:rsidRDefault="00837FBF" w:rsidP="0003475E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26691647" w14:textId="20B0E6EA" w:rsidR="00583D92" w:rsidRDefault="00B27337" w:rsidP="0003475E">
      <w:pPr>
        <w:spacing w:line="360" w:lineRule="auto"/>
        <w:jc w:val="both"/>
        <w:rPr>
          <w:b/>
          <w:color w:val="000000" w:themeColor="text1"/>
          <w:sz w:val="32"/>
          <w:szCs w:val="28"/>
        </w:rPr>
      </w:pPr>
      <w:r w:rsidRPr="00034F30">
        <w:rPr>
          <w:b/>
          <w:color w:val="000000" w:themeColor="text1"/>
          <w:sz w:val="32"/>
          <w:szCs w:val="28"/>
        </w:rPr>
        <w:t>Вывод</w:t>
      </w:r>
    </w:p>
    <w:p w14:paraId="78FA6C98" w14:textId="77777777" w:rsidR="00FA237F" w:rsidRPr="00FA237F" w:rsidRDefault="00FA237F" w:rsidP="0003475E">
      <w:pPr>
        <w:spacing w:line="360" w:lineRule="auto"/>
        <w:ind w:firstLine="709"/>
        <w:jc w:val="both"/>
        <w:rPr>
          <w:bCs/>
          <w:color w:val="000000" w:themeColor="text1"/>
          <w:sz w:val="28"/>
        </w:rPr>
      </w:pPr>
      <w:r w:rsidRPr="00FA237F">
        <w:rPr>
          <w:bCs/>
          <w:color w:val="000000" w:themeColor="text1"/>
          <w:sz w:val="28"/>
        </w:rPr>
        <w:t>В ходе выполнения лабораторной работы была разработана и реализована модель налобного фонарика на платформе Arduino UNO. Устройство успешно имитирует режимы работы фонарика, включая включение и выключение по длительному нажатию кнопки, а также переключение между режимами непрерывного горения и мигания при коротком нажатии.</w:t>
      </w:r>
    </w:p>
    <w:p w14:paraId="3A250B97" w14:textId="77777777" w:rsidR="00FA237F" w:rsidRPr="00FA237F" w:rsidRDefault="00FA237F" w:rsidP="0003475E">
      <w:pPr>
        <w:spacing w:line="360" w:lineRule="auto"/>
        <w:ind w:firstLine="709"/>
        <w:jc w:val="both"/>
        <w:rPr>
          <w:bCs/>
          <w:color w:val="000000" w:themeColor="text1"/>
          <w:sz w:val="28"/>
        </w:rPr>
      </w:pPr>
      <w:r w:rsidRPr="00FA237F">
        <w:rPr>
          <w:bCs/>
          <w:color w:val="000000" w:themeColor="text1"/>
          <w:sz w:val="28"/>
        </w:rPr>
        <w:t>Принципиальная схема была собрана в среде Tinkercad, а затем реализована на макетной плате. Работа устройства подтверждена экспериментально. Использование внешнего подтягивающего резистора позволило корректно обрабатывать нажатия кнопки.</w:t>
      </w:r>
    </w:p>
    <w:p w14:paraId="3A3A69CF" w14:textId="77777777" w:rsidR="00FA237F" w:rsidRPr="00FA237F" w:rsidRDefault="00FA237F" w:rsidP="0003475E">
      <w:pPr>
        <w:spacing w:line="360" w:lineRule="auto"/>
        <w:ind w:firstLine="709"/>
        <w:jc w:val="both"/>
        <w:rPr>
          <w:bCs/>
          <w:color w:val="000000" w:themeColor="text1"/>
          <w:sz w:val="28"/>
        </w:rPr>
      </w:pPr>
      <w:r w:rsidRPr="00FA237F">
        <w:rPr>
          <w:bCs/>
          <w:color w:val="000000" w:themeColor="text1"/>
          <w:sz w:val="28"/>
        </w:rPr>
        <w:t>В результате работы были приобретены практические навыки проектирования цифровых устройств, работы с кнопками и светодиодами, а также программирования логики их работы на платформе Arduino.</w:t>
      </w:r>
    </w:p>
    <w:p w14:paraId="1E58CA8A" w14:textId="6767EEFF" w:rsidR="0069343F" w:rsidRDefault="0069343F" w:rsidP="00A3202E">
      <w:pPr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30AE795A" w14:textId="77777777" w:rsidR="00AC797E" w:rsidRDefault="00AC797E">
      <w:pPr>
        <w:rPr>
          <w:rStyle w:val="aff"/>
          <w:smallCaps w:val="0"/>
          <w:color w:val="000000" w:themeColor="text1"/>
          <w:spacing w:val="0"/>
          <w:sz w:val="28"/>
          <w:szCs w:val="28"/>
        </w:rPr>
        <w:sectPr w:rsidR="00AC797E" w:rsidSect="000143C9">
          <w:headerReference w:type="default" r:id="rId11"/>
          <w:footerReference w:type="default" r:id="rId12"/>
          <w:footerReference w:type="first" r:id="rId13"/>
          <w:pgSz w:w="11906" w:h="16838"/>
          <w:pgMar w:top="1134" w:right="850" w:bottom="1134" w:left="1701" w:header="425" w:footer="709" w:gutter="0"/>
          <w:cols w:space="708"/>
          <w:titlePg/>
          <w:docGrid w:linePitch="360"/>
        </w:sectPr>
      </w:pPr>
    </w:p>
    <w:p w14:paraId="30722DDD" w14:textId="1BD825C0" w:rsidR="00AC797E" w:rsidRDefault="007E6FD2" w:rsidP="00EF48C4">
      <w:pPr>
        <w:jc w:val="center"/>
        <w:rPr>
          <w:rStyle w:val="aff"/>
          <w:smallCaps w:val="0"/>
          <w:color w:val="000000" w:themeColor="text1"/>
          <w:spacing w:val="0"/>
          <w:sz w:val="28"/>
          <w:szCs w:val="28"/>
        </w:rPr>
        <w:sectPr w:rsidR="00AC797E" w:rsidSect="00EF48C4">
          <w:pgSz w:w="16838" w:h="11906" w:orient="landscape"/>
          <w:pgMar w:top="284" w:right="284" w:bottom="284" w:left="284" w:header="425" w:footer="709" w:gutter="0"/>
          <w:cols w:space="708"/>
          <w:titlePg/>
          <w:docGrid w:linePitch="360"/>
        </w:sectPr>
      </w:pPr>
      <w:r w:rsidRPr="007E6FD2">
        <w:rPr>
          <w:rStyle w:val="aff"/>
          <w:smallCaps w:val="0"/>
          <w:color w:val="000000" w:themeColor="text1"/>
          <w:spacing w:val="0"/>
          <w:sz w:val="28"/>
          <w:szCs w:val="28"/>
        </w:rPr>
        <w:lastRenderedPageBreak/>
        <w:drawing>
          <wp:inline distT="0" distB="0" distL="0" distR="0" wp14:anchorId="4E2CE6A1" wp14:editId="16176BAA">
            <wp:extent cx="9292590" cy="7199630"/>
            <wp:effectExtent l="0" t="0" r="3810" b="1270"/>
            <wp:docPr id="1276625053" name="Рисунок 1" descr="Изображение выглядит как текст, диаграмма, Прямоугольник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25053" name="Рисунок 1" descr="Изображение выглядит как текст, диаграмма, Прямоугольник, линия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9259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84A">
        <w:rPr>
          <w:rStyle w:val="aff"/>
          <w:smallCaps w:val="0"/>
          <w:color w:val="000000" w:themeColor="text1"/>
          <w:spacing w:val="0"/>
          <w:sz w:val="28"/>
          <w:szCs w:val="28"/>
        </w:rPr>
        <w:br w:type="page"/>
      </w:r>
    </w:p>
    <w:p w14:paraId="1ECF206A" w14:textId="77777777" w:rsidR="002E784A" w:rsidRDefault="002E784A">
      <w:pPr>
        <w:rPr>
          <w:rStyle w:val="aff"/>
          <w:smallCaps w:val="0"/>
          <w:color w:val="000000" w:themeColor="text1"/>
          <w:spacing w:val="0"/>
          <w:sz w:val="28"/>
          <w:szCs w:val="28"/>
        </w:rPr>
      </w:pPr>
    </w:p>
    <w:p w14:paraId="498F92F9" w14:textId="43AB5455" w:rsidR="004B0576" w:rsidRPr="008E6737" w:rsidRDefault="0069343F" w:rsidP="0069343F">
      <w:pPr>
        <w:pStyle w:val="af2"/>
        <w:spacing w:line="360" w:lineRule="auto"/>
        <w:ind w:left="0"/>
        <w:jc w:val="center"/>
        <w:rPr>
          <w:rStyle w:val="aff"/>
          <w:smallCaps w:val="0"/>
          <w:color w:val="000000" w:themeColor="text1"/>
          <w:spacing w:val="0"/>
          <w:sz w:val="28"/>
          <w:szCs w:val="28"/>
        </w:rPr>
      </w:pPr>
      <w:r>
        <w:rPr>
          <w:rStyle w:val="aff"/>
          <w:smallCaps w:val="0"/>
          <w:color w:val="000000" w:themeColor="text1"/>
          <w:spacing w:val="0"/>
          <w:sz w:val="28"/>
          <w:szCs w:val="28"/>
        </w:rPr>
        <w:t>ИСХОДНЫЙ</w:t>
      </w:r>
      <w:r w:rsidRPr="008E6737">
        <w:rPr>
          <w:rStyle w:val="aff"/>
          <w:smallCaps w:val="0"/>
          <w:color w:val="000000" w:themeColor="text1"/>
          <w:spacing w:val="0"/>
          <w:sz w:val="28"/>
          <w:szCs w:val="28"/>
        </w:rPr>
        <w:t xml:space="preserve"> </w:t>
      </w:r>
      <w:r>
        <w:rPr>
          <w:rStyle w:val="aff"/>
          <w:smallCaps w:val="0"/>
          <w:color w:val="000000" w:themeColor="text1"/>
          <w:spacing w:val="0"/>
          <w:sz w:val="28"/>
          <w:szCs w:val="28"/>
        </w:rPr>
        <w:t>КОД</w:t>
      </w:r>
    </w:p>
    <w:p w14:paraId="10B35AC9" w14:textId="77777777" w:rsidR="00966DEC" w:rsidRPr="00E108D2" w:rsidRDefault="00966DEC" w:rsidP="00966DEC">
      <w:pPr>
        <w:ind w:firstLine="709"/>
        <w:jc w:val="both"/>
        <w:rPr>
          <w:rStyle w:val="aff"/>
          <w:smallCaps w:val="0"/>
          <w:color w:val="000000" w:themeColor="text1"/>
          <w:spacing w:val="0"/>
          <w:sz w:val="28"/>
          <w:szCs w:val="28"/>
        </w:rPr>
      </w:pPr>
      <w:r w:rsidRPr="00E108D2">
        <w:rPr>
          <w:rStyle w:val="aff"/>
          <w:smallCaps w:val="0"/>
          <w:color w:val="000000" w:themeColor="text1"/>
          <w:spacing w:val="0"/>
          <w:sz w:val="28"/>
          <w:szCs w:val="28"/>
        </w:rPr>
        <w:t>Исходный код программы:</w:t>
      </w:r>
    </w:p>
    <w:p w14:paraId="491AF05A" w14:textId="1BCF5F6F" w:rsidR="00B27AAA" w:rsidRPr="0002136C" w:rsidRDefault="00B27AAA" w:rsidP="00E1185D">
      <w:pPr>
        <w:ind w:firstLine="709"/>
        <w:jc w:val="both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</w:rPr>
      </w:pPr>
    </w:p>
    <w:p w14:paraId="5851572A" w14:textId="77777777" w:rsid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#define</w:t>
      </w:r>
      <w:r>
        <w:rPr>
          <w:rFonts w:ascii="Consolas" w:hAnsi="Consolas"/>
          <w:color w:val="DAE3E3"/>
          <w:sz w:val="21"/>
          <w:szCs w:val="21"/>
        </w:rPr>
        <w:t xml:space="preserve"> </w:t>
      </w:r>
      <w:r>
        <w:rPr>
          <w:rFonts w:ascii="Consolas" w:hAnsi="Consolas"/>
          <w:color w:val="F39C12"/>
          <w:sz w:val="21"/>
          <w:szCs w:val="21"/>
        </w:rPr>
        <w:t>LED_PIN</w:t>
      </w:r>
      <w:r>
        <w:rPr>
          <w:rFonts w:ascii="Consolas" w:hAnsi="Consolas"/>
          <w:color w:val="DAE3E3"/>
          <w:sz w:val="21"/>
          <w:szCs w:val="21"/>
        </w:rPr>
        <w:t xml:space="preserve"> </w:t>
      </w:r>
      <w:r>
        <w:rPr>
          <w:rFonts w:ascii="Consolas" w:hAnsi="Consolas"/>
          <w:color w:val="7FCBCD"/>
          <w:sz w:val="21"/>
          <w:szCs w:val="21"/>
        </w:rPr>
        <w:t>13</w:t>
      </w:r>
      <w:r>
        <w:rPr>
          <w:rFonts w:ascii="Consolas" w:hAnsi="Consolas"/>
          <w:color w:val="7F8C8D"/>
          <w:sz w:val="21"/>
          <w:szCs w:val="21"/>
        </w:rPr>
        <w:t xml:space="preserve"> // вывод управления красным светодиодом</w:t>
      </w:r>
    </w:p>
    <w:p w14:paraId="4389DA2C" w14:textId="77777777" w:rsid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#define</w:t>
      </w:r>
      <w:r>
        <w:rPr>
          <w:rFonts w:ascii="Consolas" w:hAnsi="Consolas"/>
          <w:color w:val="DAE3E3"/>
          <w:sz w:val="21"/>
          <w:szCs w:val="21"/>
        </w:rPr>
        <w:t xml:space="preserve"> </w:t>
      </w:r>
      <w:r>
        <w:rPr>
          <w:rFonts w:ascii="Consolas" w:hAnsi="Consolas"/>
          <w:color w:val="F39C12"/>
          <w:sz w:val="21"/>
          <w:szCs w:val="21"/>
        </w:rPr>
        <w:t>BUTTON_PIN</w:t>
      </w:r>
      <w:r>
        <w:rPr>
          <w:rFonts w:ascii="Consolas" w:hAnsi="Consolas"/>
          <w:color w:val="DAE3E3"/>
          <w:sz w:val="21"/>
          <w:szCs w:val="21"/>
        </w:rPr>
        <w:t xml:space="preserve"> </w:t>
      </w:r>
      <w:r>
        <w:rPr>
          <w:rFonts w:ascii="Consolas" w:hAnsi="Consolas"/>
          <w:color w:val="7FCBCD"/>
          <w:sz w:val="21"/>
          <w:szCs w:val="21"/>
        </w:rPr>
        <w:t>2</w:t>
      </w:r>
      <w:r>
        <w:rPr>
          <w:rFonts w:ascii="Consolas" w:hAnsi="Consolas"/>
          <w:color w:val="7F8C8D"/>
          <w:sz w:val="21"/>
          <w:szCs w:val="21"/>
        </w:rPr>
        <w:t xml:space="preserve"> // вывод подключения кнопки</w:t>
      </w:r>
    </w:p>
    <w:p w14:paraId="1A83A3C0" w14:textId="77777777" w:rsid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</w:rPr>
      </w:pPr>
    </w:p>
    <w:p w14:paraId="472DC774" w14:textId="77777777" w:rsid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</w:rPr>
      </w:pPr>
      <w:r>
        <w:rPr>
          <w:rFonts w:ascii="Consolas" w:hAnsi="Consolas"/>
          <w:color w:val="0CA1A6"/>
          <w:sz w:val="21"/>
          <w:szCs w:val="21"/>
        </w:rPr>
        <w:t>bool</w:t>
      </w:r>
      <w:r>
        <w:rPr>
          <w:rFonts w:ascii="Consolas" w:hAnsi="Consolas"/>
          <w:color w:val="DAE3E3"/>
          <w:sz w:val="21"/>
          <w:szCs w:val="21"/>
        </w:rPr>
        <w:t xml:space="preserve"> buttonPressed = </w:t>
      </w:r>
      <w:r>
        <w:rPr>
          <w:rFonts w:ascii="Consolas" w:hAnsi="Consolas"/>
          <w:color w:val="7FCBCD"/>
          <w:sz w:val="21"/>
          <w:szCs w:val="21"/>
        </w:rPr>
        <w:t>false</w:t>
      </w:r>
      <w:r>
        <w:rPr>
          <w:rFonts w:ascii="Consolas" w:hAnsi="Consolas"/>
          <w:color w:val="DAE3E3"/>
          <w:sz w:val="21"/>
          <w:szCs w:val="21"/>
        </w:rPr>
        <w:t>;</w:t>
      </w:r>
      <w:r>
        <w:rPr>
          <w:rFonts w:ascii="Consolas" w:hAnsi="Consolas"/>
          <w:color w:val="7F8C8D"/>
          <w:sz w:val="21"/>
          <w:szCs w:val="21"/>
        </w:rPr>
        <w:t xml:space="preserve"> // Флаг, указывающий, что кнопка нажата</w:t>
      </w:r>
    </w:p>
    <w:p w14:paraId="42498AA7" w14:textId="77777777" w:rsid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</w:rPr>
      </w:pPr>
      <w:r>
        <w:rPr>
          <w:rFonts w:ascii="Consolas" w:hAnsi="Consolas"/>
          <w:color w:val="0CA1A6"/>
          <w:sz w:val="21"/>
          <w:szCs w:val="21"/>
        </w:rPr>
        <w:t>bool</w:t>
      </w:r>
      <w:r>
        <w:rPr>
          <w:rFonts w:ascii="Consolas" w:hAnsi="Consolas"/>
          <w:color w:val="DAE3E3"/>
          <w:sz w:val="21"/>
          <w:szCs w:val="21"/>
        </w:rPr>
        <w:t xml:space="preserve"> ledLight = </w:t>
      </w:r>
      <w:r>
        <w:rPr>
          <w:rFonts w:ascii="Consolas" w:hAnsi="Consolas"/>
          <w:color w:val="7FCBCD"/>
          <w:sz w:val="21"/>
          <w:szCs w:val="21"/>
        </w:rPr>
        <w:t>false</w:t>
      </w:r>
      <w:r>
        <w:rPr>
          <w:rFonts w:ascii="Consolas" w:hAnsi="Consolas"/>
          <w:color w:val="DAE3E3"/>
          <w:sz w:val="21"/>
          <w:szCs w:val="21"/>
        </w:rPr>
        <w:t>;</w:t>
      </w:r>
      <w:r>
        <w:rPr>
          <w:rFonts w:ascii="Consolas" w:hAnsi="Consolas"/>
          <w:color w:val="7F8C8D"/>
          <w:sz w:val="21"/>
          <w:szCs w:val="21"/>
        </w:rPr>
        <w:t xml:space="preserve"> // Флаг, показывающий, горит ли лампа</w:t>
      </w:r>
    </w:p>
    <w:p w14:paraId="1A58F685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0CA1A6"/>
          <w:sz w:val="21"/>
          <w:szCs w:val="21"/>
          <w:lang w:val="en-US"/>
        </w:rPr>
        <w:t>unsigned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063508">
        <w:rPr>
          <w:rFonts w:ascii="Consolas" w:hAnsi="Consolas"/>
          <w:color w:val="0CA1A6"/>
          <w:sz w:val="21"/>
          <w:szCs w:val="21"/>
          <w:lang w:val="en-US"/>
        </w:rPr>
        <w:t>long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 pressStartTime = </w:t>
      </w:r>
      <w:r w:rsidRPr="00063508">
        <w:rPr>
          <w:rFonts w:ascii="Consolas" w:hAnsi="Consolas"/>
          <w:color w:val="7FCBCD"/>
          <w:sz w:val="21"/>
          <w:szCs w:val="21"/>
          <w:lang w:val="en-US"/>
        </w:rPr>
        <w:t>0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;</w:t>
      </w:r>
      <w:r w:rsidRPr="00063508">
        <w:rPr>
          <w:rFonts w:ascii="Consolas" w:hAnsi="Consolas"/>
          <w:color w:val="7F8C8D"/>
          <w:sz w:val="21"/>
          <w:szCs w:val="21"/>
          <w:lang w:val="en-US"/>
        </w:rPr>
        <w:t xml:space="preserve"> // </w:t>
      </w:r>
      <w:r>
        <w:rPr>
          <w:rFonts w:ascii="Consolas" w:hAnsi="Consolas"/>
          <w:color w:val="7F8C8D"/>
          <w:sz w:val="21"/>
          <w:szCs w:val="21"/>
        </w:rPr>
        <w:t>Время</w:t>
      </w:r>
      <w:r w:rsidRPr="00063508">
        <w:rPr>
          <w:rFonts w:ascii="Consolas" w:hAnsi="Consolas"/>
          <w:color w:val="7F8C8D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7F8C8D"/>
          <w:sz w:val="21"/>
          <w:szCs w:val="21"/>
        </w:rPr>
        <w:t>начала</w:t>
      </w:r>
      <w:r w:rsidRPr="00063508">
        <w:rPr>
          <w:rFonts w:ascii="Consolas" w:hAnsi="Consolas"/>
          <w:color w:val="7F8C8D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7F8C8D"/>
          <w:sz w:val="21"/>
          <w:szCs w:val="21"/>
        </w:rPr>
        <w:t>нажатия</w:t>
      </w:r>
      <w:r w:rsidRPr="00063508">
        <w:rPr>
          <w:rFonts w:ascii="Consolas" w:hAnsi="Consolas"/>
          <w:color w:val="7F8C8D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7F8C8D"/>
          <w:sz w:val="21"/>
          <w:szCs w:val="21"/>
        </w:rPr>
        <w:t>кнопки</w:t>
      </w:r>
    </w:p>
    <w:p w14:paraId="61F61B97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0CA1A6"/>
          <w:sz w:val="21"/>
          <w:szCs w:val="21"/>
          <w:lang w:val="en-US"/>
        </w:rPr>
        <w:t>int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 tmp;</w:t>
      </w:r>
    </w:p>
    <w:p w14:paraId="398D5070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7D53B7B1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0CA1A6"/>
          <w:sz w:val="21"/>
          <w:szCs w:val="21"/>
          <w:lang w:val="en-US"/>
        </w:rPr>
        <w:t>void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063508">
        <w:rPr>
          <w:rFonts w:ascii="Consolas" w:hAnsi="Consolas"/>
          <w:color w:val="F39C12"/>
          <w:sz w:val="21"/>
          <w:szCs w:val="21"/>
          <w:lang w:val="en-US"/>
        </w:rPr>
        <w:t>setup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() {</w:t>
      </w:r>
    </w:p>
    <w:p w14:paraId="0FBB0DCB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 w:rsidRPr="00063508">
        <w:rPr>
          <w:rFonts w:ascii="Consolas" w:hAnsi="Consolas"/>
          <w:color w:val="F39C12"/>
          <w:sz w:val="21"/>
          <w:szCs w:val="21"/>
          <w:lang w:val="en-US"/>
        </w:rPr>
        <w:t>pinMode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(LED_PIN, OUTPUT);</w:t>
      </w:r>
    </w:p>
    <w:p w14:paraId="160CEE67" w14:textId="77777777" w:rsid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</w:rPr>
      </w:pPr>
      <w:r w:rsidRPr="00063508">
        <w:rPr>
          <w:rFonts w:ascii="Consolas" w:hAnsi="Consolas"/>
          <w:color w:val="7F8C8D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7F8C8D"/>
          <w:sz w:val="21"/>
          <w:szCs w:val="21"/>
        </w:rPr>
        <w:t>//pinMode(BUTTON_PIN, INPUT_PULLUP); // Используем встроенный подтягивающий резистор</w:t>
      </w:r>
    </w:p>
    <w:p w14:paraId="0922AE1A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>
        <w:rPr>
          <w:rFonts w:ascii="Consolas" w:hAnsi="Consolas"/>
          <w:color w:val="DAE3E3"/>
          <w:sz w:val="21"/>
          <w:szCs w:val="21"/>
        </w:rPr>
        <w:t xml:space="preserve">  </w:t>
      </w:r>
      <w:r w:rsidRPr="00063508">
        <w:rPr>
          <w:rFonts w:ascii="Consolas" w:hAnsi="Consolas"/>
          <w:color w:val="F39C12"/>
          <w:sz w:val="21"/>
          <w:szCs w:val="21"/>
          <w:lang w:val="en-US"/>
        </w:rPr>
        <w:t>pinMode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(BUTTON_PIN, INPUT);</w:t>
      </w:r>
    </w:p>
    <w:p w14:paraId="127DD644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 w:rsidRPr="00063508">
        <w:rPr>
          <w:rFonts w:ascii="Consolas" w:hAnsi="Consolas"/>
          <w:color w:val="F39C12"/>
          <w:sz w:val="21"/>
          <w:szCs w:val="21"/>
          <w:lang w:val="en-US"/>
        </w:rPr>
        <w:t>digitalWrite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(BUTTON_PIN, HIGH);</w:t>
      </w:r>
    </w:p>
    <w:p w14:paraId="0091B8BD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>}</w:t>
      </w:r>
    </w:p>
    <w:p w14:paraId="7168C974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5C055A15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0CA1A6"/>
          <w:sz w:val="21"/>
          <w:szCs w:val="21"/>
          <w:lang w:val="en-US"/>
        </w:rPr>
        <w:t>void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063508">
        <w:rPr>
          <w:rFonts w:ascii="Consolas" w:hAnsi="Consolas"/>
          <w:color w:val="F39C12"/>
          <w:sz w:val="21"/>
          <w:szCs w:val="21"/>
          <w:lang w:val="en-US"/>
        </w:rPr>
        <w:t>flashing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() {</w:t>
      </w:r>
    </w:p>
    <w:p w14:paraId="545DAF12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 w:rsidRPr="00063508">
        <w:rPr>
          <w:rFonts w:ascii="Consolas" w:hAnsi="Consolas"/>
          <w:color w:val="F39C12"/>
          <w:sz w:val="21"/>
          <w:szCs w:val="21"/>
          <w:lang w:val="en-US"/>
        </w:rPr>
        <w:t>digitalWrite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(LED_PIN, LOW);</w:t>
      </w:r>
    </w:p>
    <w:p w14:paraId="29121E68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 w:rsidRPr="00063508">
        <w:rPr>
          <w:rFonts w:ascii="Consolas" w:hAnsi="Consolas"/>
          <w:color w:val="F39C12"/>
          <w:sz w:val="21"/>
          <w:szCs w:val="21"/>
          <w:lang w:val="en-US"/>
        </w:rPr>
        <w:t>delay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(</w:t>
      </w:r>
      <w:r w:rsidRPr="00063508">
        <w:rPr>
          <w:rFonts w:ascii="Consolas" w:hAnsi="Consolas"/>
          <w:color w:val="7FCBCD"/>
          <w:sz w:val="21"/>
          <w:szCs w:val="21"/>
          <w:lang w:val="en-US"/>
        </w:rPr>
        <w:t>400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37253F98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 w:rsidRPr="00063508">
        <w:rPr>
          <w:rFonts w:ascii="Consolas" w:hAnsi="Consolas"/>
          <w:color w:val="F39C12"/>
          <w:sz w:val="21"/>
          <w:szCs w:val="21"/>
          <w:lang w:val="en-US"/>
        </w:rPr>
        <w:t>digitalWrite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(LED_PIN, HIGH);</w:t>
      </w:r>
    </w:p>
    <w:p w14:paraId="2B056C75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 w:rsidRPr="00063508">
        <w:rPr>
          <w:rFonts w:ascii="Consolas" w:hAnsi="Consolas"/>
          <w:color w:val="F39C12"/>
          <w:sz w:val="21"/>
          <w:szCs w:val="21"/>
          <w:lang w:val="en-US"/>
        </w:rPr>
        <w:t>delay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(</w:t>
      </w:r>
      <w:r w:rsidRPr="00063508">
        <w:rPr>
          <w:rFonts w:ascii="Consolas" w:hAnsi="Consolas"/>
          <w:color w:val="7FCBCD"/>
          <w:sz w:val="21"/>
          <w:szCs w:val="21"/>
          <w:lang w:val="en-US"/>
        </w:rPr>
        <w:t>400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0A1E8DDD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>}</w:t>
      </w:r>
    </w:p>
    <w:p w14:paraId="51350417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79EAD805" w14:textId="02BC9C72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0CA1A6"/>
          <w:sz w:val="21"/>
          <w:szCs w:val="21"/>
          <w:lang w:val="en-US"/>
        </w:rPr>
        <w:t>void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063508">
        <w:rPr>
          <w:rFonts w:ascii="Consolas" w:hAnsi="Consolas"/>
          <w:color w:val="F39C12"/>
          <w:sz w:val="21"/>
          <w:szCs w:val="21"/>
          <w:lang w:val="en-US"/>
        </w:rPr>
        <w:t>work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(</w:t>
      </w:r>
      <w:r w:rsidRPr="00063508">
        <w:rPr>
          <w:rFonts w:ascii="Consolas" w:hAnsi="Consolas"/>
          <w:color w:val="0CA1A6"/>
          <w:sz w:val="21"/>
          <w:szCs w:val="21"/>
          <w:lang w:val="en-US"/>
        </w:rPr>
        <w:t>int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 arg) {</w:t>
      </w:r>
    </w:p>
    <w:p w14:paraId="416E26B6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 w:rsidRPr="00063508">
        <w:rPr>
          <w:rFonts w:ascii="Consolas" w:hAnsi="Consolas"/>
          <w:color w:val="C586C0"/>
          <w:sz w:val="21"/>
          <w:szCs w:val="21"/>
          <w:lang w:val="en-US"/>
        </w:rPr>
        <w:t>switch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 (arg) {</w:t>
      </w:r>
    </w:p>
    <w:p w14:paraId="39CFE75D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 w:rsidRPr="00063508">
        <w:rPr>
          <w:rFonts w:ascii="Consolas" w:hAnsi="Consolas"/>
          <w:color w:val="C586C0"/>
          <w:sz w:val="21"/>
          <w:szCs w:val="21"/>
          <w:lang w:val="en-US"/>
        </w:rPr>
        <w:t>case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063508">
        <w:rPr>
          <w:rFonts w:ascii="Consolas" w:hAnsi="Consolas"/>
          <w:color w:val="7FCBCD"/>
          <w:sz w:val="21"/>
          <w:szCs w:val="21"/>
          <w:lang w:val="en-US"/>
        </w:rPr>
        <w:t>0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:</w:t>
      </w:r>
    </w:p>
    <w:p w14:paraId="77EBAD0E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      </w:t>
      </w:r>
      <w:r w:rsidRPr="00063508">
        <w:rPr>
          <w:rFonts w:ascii="Consolas" w:hAnsi="Consolas"/>
          <w:color w:val="F39C12"/>
          <w:sz w:val="21"/>
          <w:szCs w:val="21"/>
          <w:lang w:val="en-US"/>
        </w:rPr>
        <w:t>digitalWrite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(LED_PIN, LOW);</w:t>
      </w:r>
    </w:p>
    <w:p w14:paraId="275ADCDC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      </w:t>
      </w:r>
      <w:r w:rsidRPr="00063508">
        <w:rPr>
          <w:rFonts w:ascii="Consolas" w:hAnsi="Consolas"/>
          <w:color w:val="C586C0"/>
          <w:sz w:val="21"/>
          <w:szCs w:val="21"/>
          <w:lang w:val="en-US"/>
        </w:rPr>
        <w:t>break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63D7B79D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 w:rsidRPr="00063508">
        <w:rPr>
          <w:rFonts w:ascii="Consolas" w:hAnsi="Consolas"/>
          <w:color w:val="C586C0"/>
          <w:sz w:val="21"/>
          <w:szCs w:val="21"/>
          <w:lang w:val="en-US"/>
        </w:rPr>
        <w:t>case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063508">
        <w:rPr>
          <w:rFonts w:ascii="Consolas" w:hAnsi="Consolas"/>
          <w:color w:val="7FCBCD"/>
          <w:sz w:val="21"/>
          <w:szCs w:val="21"/>
          <w:lang w:val="en-US"/>
        </w:rPr>
        <w:t>1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:</w:t>
      </w:r>
    </w:p>
    <w:p w14:paraId="65ABFE1D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      </w:t>
      </w:r>
      <w:r w:rsidRPr="00063508">
        <w:rPr>
          <w:rFonts w:ascii="Consolas" w:hAnsi="Consolas"/>
          <w:color w:val="F39C12"/>
          <w:sz w:val="21"/>
          <w:szCs w:val="21"/>
          <w:lang w:val="en-US"/>
        </w:rPr>
        <w:t>digitalWrite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(LED_PIN, HIGH);</w:t>
      </w:r>
    </w:p>
    <w:p w14:paraId="124096F3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      </w:t>
      </w:r>
      <w:r w:rsidRPr="00063508">
        <w:rPr>
          <w:rFonts w:ascii="Consolas" w:hAnsi="Consolas"/>
          <w:color w:val="C586C0"/>
          <w:sz w:val="21"/>
          <w:szCs w:val="21"/>
          <w:lang w:val="en-US"/>
        </w:rPr>
        <w:t>break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52EB97C8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 w:rsidRPr="00063508">
        <w:rPr>
          <w:rFonts w:ascii="Consolas" w:hAnsi="Consolas"/>
          <w:color w:val="C586C0"/>
          <w:sz w:val="21"/>
          <w:szCs w:val="21"/>
          <w:lang w:val="en-US"/>
        </w:rPr>
        <w:t>case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063508">
        <w:rPr>
          <w:rFonts w:ascii="Consolas" w:hAnsi="Consolas"/>
          <w:color w:val="7FCBCD"/>
          <w:sz w:val="21"/>
          <w:szCs w:val="21"/>
          <w:lang w:val="en-US"/>
        </w:rPr>
        <w:t>2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:</w:t>
      </w:r>
    </w:p>
    <w:p w14:paraId="332AB3A4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      </w:t>
      </w:r>
      <w:r w:rsidRPr="00063508">
        <w:rPr>
          <w:rFonts w:ascii="Consolas" w:hAnsi="Consolas"/>
          <w:color w:val="F39C12"/>
          <w:sz w:val="21"/>
          <w:szCs w:val="21"/>
          <w:lang w:val="en-US"/>
        </w:rPr>
        <w:t>flashing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();</w:t>
      </w:r>
    </w:p>
    <w:p w14:paraId="083A6835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      </w:t>
      </w:r>
      <w:r w:rsidRPr="00063508">
        <w:rPr>
          <w:rFonts w:ascii="Consolas" w:hAnsi="Consolas"/>
          <w:color w:val="C586C0"/>
          <w:sz w:val="21"/>
          <w:szCs w:val="21"/>
          <w:lang w:val="en-US"/>
        </w:rPr>
        <w:t>break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43BC73A0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 w:rsidRPr="00063508">
        <w:rPr>
          <w:rFonts w:ascii="Consolas" w:hAnsi="Consolas"/>
          <w:color w:val="C586C0"/>
          <w:sz w:val="21"/>
          <w:szCs w:val="21"/>
          <w:lang w:val="en-US"/>
        </w:rPr>
        <w:t>default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:</w:t>
      </w:r>
    </w:p>
    <w:p w14:paraId="2FAC87B5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      </w:t>
      </w:r>
      <w:r w:rsidRPr="00063508">
        <w:rPr>
          <w:rFonts w:ascii="Consolas" w:hAnsi="Consolas"/>
          <w:color w:val="C586C0"/>
          <w:sz w:val="21"/>
          <w:szCs w:val="21"/>
          <w:lang w:val="en-US"/>
        </w:rPr>
        <w:t>break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08DF08A5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>  }</w:t>
      </w:r>
    </w:p>
    <w:p w14:paraId="6F5B45E8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>}</w:t>
      </w:r>
    </w:p>
    <w:p w14:paraId="1B95B651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</w:p>
    <w:p w14:paraId="597FFD98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0CA1A6"/>
          <w:sz w:val="21"/>
          <w:szCs w:val="21"/>
          <w:lang w:val="en-US"/>
        </w:rPr>
        <w:t>void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063508">
        <w:rPr>
          <w:rFonts w:ascii="Consolas" w:hAnsi="Consolas"/>
          <w:color w:val="F39C12"/>
          <w:sz w:val="21"/>
          <w:szCs w:val="21"/>
          <w:lang w:val="en-US"/>
        </w:rPr>
        <w:t>loop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() {</w:t>
      </w:r>
    </w:p>
    <w:p w14:paraId="1E308497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 w:rsidRPr="00063508">
        <w:rPr>
          <w:rFonts w:ascii="Consolas" w:hAnsi="Consolas"/>
          <w:color w:val="0CA1A6"/>
          <w:sz w:val="21"/>
          <w:szCs w:val="21"/>
          <w:lang w:val="en-US"/>
        </w:rPr>
        <w:t>int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 buttonState = </w:t>
      </w:r>
      <w:r w:rsidRPr="00063508">
        <w:rPr>
          <w:rFonts w:ascii="Consolas" w:hAnsi="Consolas"/>
          <w:color w:val="F39C12"/>
          <w:sz w:val="21"/>
          <w:szCs w:val="21"/>
          <w:lang w:val="en-US"/>
        </w:rPr>
        <w:t>digitalRead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(BUTTON_PIN);</w:t>
      </w:r>
      <w:r w:rsidRPr="00063508">
        <w:rPr>
          <w:rFonts w:ascii="Consolas" w:hAnsi="Consolas"/>
          <w:color w:val="7F8C8D"/>
          <w:sz w:val="21"/>
          <w:szCs w:val="21"/>
          <w:lang w:val="en-US"/>
        </w:rPr>
        <w:t xml:space="preserve"> // </w:t>
      </w:r>
      <w:r>
        <w:rPr>
          <w:rFonts w:ascii="Consolas" w:hAnsi="Consolas"/>
          <w:color w:val="7F8C8D"/>
          <w:sz w:val="21"/>
          <w:szCs w:val="21"/>
        </w:rPr>
        <w:t>Читаем</w:t>
      </w:r>
      <w:r w:rsidRPr="00063508">
        <w:rPr>
          <w:rFonts w:ascii="Consolas" w:hAnsi="Consolas"/>
          <w:color w:val="7F8C8D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7F8C8D"/>
          <w:sz w:val="21"/>
          <w:szCs w:val="21"/>
        </w:rPr>
        <w:t>состояние</w:t>
      </w:r>
      <w:r w:rsidRPr="00063508">
        <w:rPr>
          <w:rFonts w:ascii="Consolas" w:hAnsi="Consolas"/>
          <w:color w:val="7F8C8D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7F8C8D"/>
          <w:sz w:val="21"/>
          <w:szCs w:val="21"/>
        </w:rPr>
        <w:t>кнопки</w:t>
      </w:r>
    </w:p>
    <w:p w14:paraId="465B5C90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</w:p>
    <w:p w14:paraId="39FAD3A2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 w:rsidRPr="00063508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 (buttonState == LOW) {</w:t>
      </w:r>
    </w:p>
    <w:p w14:paraId="6695C717" w14:textId="77777777" w:rsidR="00063508" w:rsidRPr="0002136C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 w:rsidRPr="00063508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02136C">
        <w:rPr>
          <w:rFonts w:ascii="Consolas" w:hAnsi="Consolas"/>
          <w:color w:val="DAE3E3"/>
          <w:sz w:val="21"/>
          <w:szCs w:val="21"/>
        </w:rPr>
        <w:t xml:space="preserve"> (!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buttonPressed</w:t>
      </w:r>
      <w:r w:rsidRPr="0002136C">
        <w:rPr>
          <w:rFonts w:ascii="Consolas" w:hAnsi="Consolas"/>
          <w:color w:val="DAE3E3"/>
          <w:sz w:val="21"/>
          <w:szCs w:val="21"/>
        </w:rPr>
        <w:t>) {</w:t>
      </w:r>
      <w:r w:rsidRPr="0002136C">
        <w:rPr>
          <w:rFonts w:ascii="Consolas" w:hAnsi="Consolas"/>
          <w:color w:val="7F8C8D"/>
          <w:sz w:val="21"/>
          <w:szCs w:val="21"/>
        </w:rPr>
        <w:t xml:space="preserve"> // </w:t>
      </w:r>
      <w:r>
        <w:rPr>
          <w:rFonts w:ascii="Consolas" w:hAnsi="Consolas"/>
          <w:color w:val="7F8C8D"/>
          <w:sz w:val="21"/>
          <w:szCs w:val="21"/>
        </w:rPr>
        <w:t>Если</w:t>
      </w:r>
      <w:r w:rsidRPr="0002136C">
        <w:rPr>
          <w:rFonts w:ascii="Consolas" w:hAnsi="Consolas"/>
          <w:color w:val="7F8C8D"/>
          <w:sz w:val="21"/>
          <w:szCs w:val="21"/>
        </w:rPr>
        <w:t xml:space="preserve"> </w:t>
      </w:r>
      <w:r>
        <w:rPr>
          <w:rFonts w:ascii="Consolas" w:hAnsi="Consolas"/>
          <w:color w:val="7F8C8D"/>
          <w:sz w:val="21"/>
          <w:szCs w:val="21"/>
        </w:rPr>
        <w:t>кнопка</w:t>
      </w:r>
      <w:r w:rsidRPr="0002136C">
        <w:rPr>
          <w:rFonts w:ascii="Consolas" w:hAnsi="Consolas"/>
          <w:color w:val="7F8C8D"/>
          <w:sz w:val="21"/>
          <w:szCs w:val="21"/>
        </w:rPr>
        <w:t xml:space="preserve"> </w:t>
      </w:r>
      <w:r>
        <w:rPr>
          <w:rFonts w:ascii="Consolas" w:hAnsi="Consolas"/>
          <w:color w:val="7F8C8D"/>
          <w:sz w:val="21"/>
          <w:szCs w:val="21"/>
        </w:rPr>
        <w:t>только</w:t>
      </w:r>
      <w:r w:rsidRPr="0002136C">
        <w:rPr>
          <w:rFonts w:ascii="Consolas" w:hAnsi="Consolas"/>
          <w:color w:val="7F8C8D"/>
          <w:sz w:val="21"/>
          <w:szCs w:val="21"/>
        </w:rPr>
        <w:t xml:space="preserve"> </w:t>
      </w:r>
      <w:r>
        <w:rPr>
          <w:rFonts w:ascii="Consolas" w:hAnsi="Consolas"/>
          <w:color w:val="7F8C8D"/>
          <w:sz w:val="21"/>
          <w:szCs w:val="21"/>
        </w:rPr>
        <w:t>что</w:t>
      </w:r>
      <w:r w:rsidRPr="0002136C">
        <w:rPr>
          <w:rFonts w:ascii="Consolas" w:hAnsi="Consolas"/>
          <w:color w:val="7F8C8D"/>
          <w:sz w:val="21"/>
          <w:szCs w:val="21"/>
        </w:rPr>
        <w:t xml:space="preserve"> </w:t>
      </w:r>
      <w:r>
        <w:rPr>
          <w:rFonts w:ascii="Consolas" w:hAnsi="Consolas"/>
          <w:color w:val="7F8C8D"/>
          <w:sz w:val="21"/>
          <w:szCs w:val="21"/>
        </w:rPr>
        <w:t>нажата</w:t>
      </w:r>
    </w:p>
    <w:p w14:paraId="1B03A403" w14:textId="77777777" w:rsid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> </w:t>
      </w:r>
      <w:r w:rsidRPr="0002136C">
        <w:rPr>
          <w:rFonts w:ascii="Consolas" w:hAnsi="Consolas"/>
          <w:color w:val="DAE3E3"/>
          <w:sz w:val="21"/>
          <w:szCs w:val="21"/>
        </w:rPr>
        <w:t xml:space="preserve"> 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 </w:t>
      </w:r>
      <w:r w:rsidRPr="0002136C">
        <w:rPr>
          <w:rFonts w:ascii="Consolas" w:hAnsi="Consolas"/>
          <w:color w:val="DAE3E3"/>
          <w:sz w:val="21"/>
          <w:szCs w:val="21"/>
        </w:rPr>
        <w:t xml:space="preserve"> 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 </w:t>
      </w:r>
      <w:r w:rsidRPr="0002136C">
        <w:rPr>
          <w:rFonts w:ascii="Consolas" w:hAnsi="Consolas"/>
          <w:color w:val="DAE3E3"/>
          <w:sz w:val="21"/>
          <w:szCs w:val="21"/>
        </w:rPr>
        <w:t xml:space="preserve"> </w:t>
      </w:r>
      <w:r>
        <w:rPr>
          <w:rFonts w:ascii="Consolas" w:hAnsi="Consolas"/>
          <w:color w:val="DAE3E3"/>
          <w:sz w:val="21"/>
          <w:szCs w:val="21"/>
        </w:rPr>
        <w:t xml:space="preserve">buttonPressed = </w:t>
      </w:r>
      <w:r>
        <w:rPr>
          <w:rFonts w:ascii="Consolas" w:hAnsi="Consolas"/>
          <w:color w:val="7FCBCD"/>
          <w:sz w:val="21"/>
          <w:szCs w:val="21"/>
        </w:rPr>
        <w:t>true</w:t>
      </w:r>
      <w:r>
        <w:rPr>
          <w:rFonts w:ascii="Consolas" w:hAnsi="Consolas"/>
          <w:color w:val="DAE3E3"/>
          <w:sz w:val="21"/>
          <w:szCs w:val="21"/>
        </w:rPr>
        <w:t>;</w:t>
      </w:r>
      <w:r>
        <w:rPr>
          <w:rFonts w:ascii="Consolas" w:hAnsi="Consolas"/>
          <w:color w:val="7F8C8D"/>
          <w:sz w:val="21"/>
          <w:szCs w:val="21"/>
        </w:rPr>
        <w:t xml:space="preserve"> // Устанавливаем флаг</w:t>
      </w:r>
    </w:p>
    <w:p w14:paraId="75B7B4B8" w14:textId="77777777" w:rsid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</w:rPr>
      </w:pPr>
      <w:r>
        <w:rPr>
          <w:rFonts w:ascii="Consolas" w:hAnsi="Consolas"/>
          <w:color w:val="DAE3E3"/>
          <w:sz w:val="21"/>
          <w:szCs w:val="21"/>
        </w:rPr>
        <w:lastRenderedPageBreak/>
        <w:t xml:space="preserve">      pressStartTime = </w:t>
      </w:r>
      <w:r>
        <w:rPr>
          <w:rFonts w:ascii="Consolas" w:hAnsi="Consolas"/>
          <w:color w:val="F39C12"/>
          <w:sz w:val="21"/>
          <w:szCs w:val="21"/>
        </w:rPr>
        <w:t>millis</w:t>
      </w:r>
      <w:r>
        <w:rPr>
          <w:rFonts w:ascii="Consolas" w:hAnsi="Consolas"/>
          <w:color w:val="DAE3E3"/>
          <w:sz w:val="21"/>
          <w:szCs w:val="21"/>
        </w:rPr>
        <w:t>();</w:t>
      </w:r>
      <w:r>
        <w:rPr>
          <w:rFonts w:ascii="Consolas" w:hAnsi="Consolas"/>
          <w:color w:val="7F8C8D"/>
          <w:sz w:val="21"/>
          <w:szCs w:val="21"/>
        </w:rPr>
        <w:t xml:space="preserve"> // Запоминаем время начала нажатия</w:t>
      </w:r>
    </w:p>
    <w:p w14:paraId="239CE870" w14:textId="77777777" w:rsid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</w:rPr>
      </w:pPr>
      <w:r>
        <w:rPr>
          <w:rFonts w:ascii="Consolas" w:hAnsi="Consolas"/>
          <w:color w:val="DAE3E3"/>
          <w:sz w:val="21"/>
          <w:szCs w:val="21"/>
        </w:rPr>
        <w:t>    }</w:t>
      </w:r>
    </w:p>
    <w:p w14:paraId="558DD240" w14:textId="27E5182C" w:rsid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</w:rPr>
      </w:pPr>
      <w:r>
        <w:rPr>
          <w:rFonts w:ascii="Consolas" w:hAnsi="Consolas"/>
          <w:color w:val="7F8C8D"/>
          <w:sz w:val="21"/>
          <w:szCs w:val="21"/>
        </w:rPr>
        <w:t xml:space="preserve">    // Если кнопка удерживается более </w:t>
      </w:r>
      <w:r w:rsidRPr="0002136C">
        <w:rPr>
          <w:rFonts w:ascii="Consolas" w:hAnsi="Consolas"/>
          <w:color w:val="7F8C8D"/>
          <w:sz w:val="21"/>
          <w:szCs w:val="21"/>
        </w:rPr>
        <w:t>1</w:t>
      </w:r>
      <w:r>
        <w:rPr>
          <w:rFonts w:ascii="Consolas" w:hAnsi="Consolas"/>
          <w:color w:val="7F8C8D"/>
          <w:sz w:val="21"/>
          <w:szCs w:val="21"/>
        </w:rPr>
        <w:t xml:space="preserve"> секунд</w:t>
      </w:r>
    </w:p>
    <w:p w14:paraId="3CC7B89E" w14:textId="77777777" w:rsid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</w:rPr>
      </w:pPr>
      <w:r>
        <w:rPr>
          <w:rFonts w:ascii="Consolas" w:hAnsi="Consolas"/>
          <w:color w:val="DAE3E3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DAE3E3"/>
          <w:sz w:val="21"/>
          <w:szCs w:val="21"/>
        </w:rPr>
        <w:t xml:space="preserve"> (</w:t>
      </w:r>
      <w:r>
        <w:rPr>
          <w:rFonts w:ascii="Consolas" w:hAnsi="Consolas"/>
          <w:color w:val="F39C12"/>
          <w:sz w:val="21"/>
          <w:szCs w:val="21"/>
        </w:rPr>
        <w:t>millis</w:t>
      </w:r>
      <w:r>
        <w:rPr>
          <w:rFonts w:ascii="Consolas" w:hAnsi="Consolas"/>
          <w:color w:val="DAE3E3"/>
          <w:sz w:val="21"/>
          <w:szCs w:val="21"/>
        </w:rPr>
        <w:t xml:space="preserve">() - pressStartTime &gt;= </w:t>
      </w:r>
      <w:r>
        <w:rPr>
          <w:rFonts w:ascii="Consolas" w:hAnsi="Consolas"/>
          <w:color w:val="7FCBCD"/>
          <w:sz w:val="21"/>
          <w:szCs w:val="21"/>
        </w:rPr>
        <w:t>1000</w:t>
      </w:r>
      <w:r>
        <w:rPr>
          <w:rFonts w:ascii="Consolas" w:hAnsi="Consolas"/>
          <w:color w:val="DAE3E3"/>
          <w:sz w:val="21"/>
          <w:szCs w:val="21"/>
        </w:rPr>
        <w:t>) {</w:t>
      </w:r>
    </w:p>
    <w:p w14:paraId="5502574B" w14:textId="77777777" w:rsidR="00063508" w:rsidRPr="0002136C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</w:rPr>
      </w:pPr>
      <w:r>
        <w:rPr>
          <w:rFonts w:ascii="Consolas" w:hAnsi="Consolas"/>
          <w:color w:val="DAE3E3"/>
          <w:sz w:val="21"/>
          <w:szCs w:val="21"/>
        </w:rPr>
        <w:t xml:space="preserve">      </w:t>
      </w:r>
      <w:r w:rsidRPr="00063508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02136C">
        <w:rPr>
          <w:rFonts w:ascii="Consolas" w:hAnsi="Consolas"/>
          <w:color w:val="DAE3E3"/>
          <w:sz w:val="21"/>
          <w:szCs w:val="21"/>
        </w:rPr>
        <w:t xml:space="preserve"> (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ledLight</w:t>
      </w:r>
      <w:r w:rsidRPr="0002136C">
        <w:rPr>
          <w:rFonts w:ascii="Consolas" w:hAnsi="Consolas"/>
          <w:color w:val="DAE3E3"/>
          <w:sz w:val="21"/>
          <w:szCs w:val="21"/>
        </w:rPr>
        <w:t xml:space="preserve"> == </w:t>
      </w:r>
      <w:r w:rsidRPr="00063508">
        <w:rPr>
          <w:rFonts w:ascii="Consolas" w:hAnsi="Consolas"/>
          <w:color w:val="7FCBCD"/>
          <w:sz w:val="21"/>
          <w:szCs w:val="21"/>
          <w:lang w:val="en-US"/>
        </w:rPr>
        <w:t>false</w:t>
      </w:r>
      <w:r w:rsidRPr="0002136C">
        <w:rPr>
          <w:rFonts w:ascii="Consolas" w:hAnsi="Consolas"/>
          <w:color w:val="DAE3E3"/>
          <w:sz w:val="21"/>
          <w:szCs w:val="21"/>
        </w:rPr>
        <w:t>) {</w:t>
      </w:r>
    </w:p>
    <w:p w14:paraId="55DBC68A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> </w:t>
      </w:r>
      <w:r w:rsidRPr="0002136C">
        <w:rPr>
          <w:rFonts w:ascii="Consolas" w:hAnsi="Consolas"/>
          <w:color w:val="DAE3E3"/>
          <w:sz w:val="21"/>
          <w:szCs w:val="21"/>
        </w:rPr>
        <w:t xml:space="preserve"> 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 </w:t>
      </w:r>
      <w:r w:rsidRPr="0002136C">
        <w:rPr>
          <w:rFonts w:ascii="Consolas" w:hAnsi="Consolas"/>
          <w:color w:val="DAE3E3"/>
          <w:sz w:val="21"/>
          <w:szCs w:val="21"/>
        </w:rPr>
        <w:t xml:space="preserve"> 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 </w:t>
      </w:r>
      <w:r w:rsidRPr="0002136C">
        <w:rPr>
          <w:rFonts w:ascii="Consolas" w:hAnsi="Consolas"/>
          <w:color w:val="DAE3E3"/>
          <w:sz w:val="21"/>
          <w:szCs w:val="21"/>
        </w:rPr>
        <w:t xml:space="preserve"> 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 </w:t>
      </w:r>
      <w:r w:rsidRPr="0002136C">
        <w:rPr>
          <w:rFonts w:ascii="Consolas" w:hAnsi="Consolas"/>
          <w:color w:val="DAE3E3"/>
          <w:sz w:val="21"/>
          <w:szCs w:val="21"/>
        </w:rPr>
        <w:t xml:space="preserve"> 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tmp = </w:t>
      </w:r>
      <w:r w:rsidRPr="00063508">
        <w:rPr>
          <w:rFonts w:ascii="Consolas" w:hAnsi="Consolas"/>
          <w:color w:val="7FCBCD"/>
          <w:sz w:val="21"/>
          <w:szCs w:val="21"/>
          <w:lang w:val="en-US"/>
        </w:rPr>
        <w:t>1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6B5C845B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        </w:t>
      </w:r>
      <w:r w:rsidRPr="00063508">
        <w:rPr>
          <w:rFonts w:ascii="Consolas" w:hAnsi="Consolas"/>
          <w:color w:val="F39C12"/>
          <w:sz w:val="21"/>
          <w:szCs w:val="21"/>
          <w:lang w:val="en-US"/>
        </w:rPr>
        <w:t>work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(tmp);</w:t>
      </w:r>
    </w:p>
    <w:p w14:paraId="574E8A4C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        </w:t>
      </w:r>
      <w:r w:rsidRPr="00063508">
        <w:rPr>
          <w:rFonts w:ascii="Consolas" w:hAnsi="Consolas"/>
          <w:color w:val="F39C12"/>
          <w:sz w:val="21"/>
          <w:szCs w:val="21"/>
          <w:lang w:val="en-US"/>
        </w:rPr>
        <w:t>delay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(</w:t>
      </w:r>
      <w:r w:rsidRPr="00063508">
        <w:rPr>
          <w:rFonts w:ascii="Consolas" w:hAnsi="Consolas"/>
          <w:color w:val="7FCBCD"/>
          <w:sz w:val="21"/>
          <w:szCs w:val="21"/>
          <w:lang w:val="en-US"/>
        </w:rPr>
        <w:t>600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7B1C6D88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        ledLight = </w:t>
      </w:r>
      <w:r w:rsidRPr="00063508">
        <w:rPr>
          <w:rFonts w:ascii="Consolas" w:hAnsi="Consolas"/>
          <w:color w:val="7FCBCD"/>
          <w:sz w:val="21"/>
          <w:szCs w:val="21"/>
          <w:lang w:val="en-US"/>
        </w:rPr>
        <w:t>true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0CA2F824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      } </w:t>
      </w:r>
      <w:r w:rsidRPr="00063508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 {</w:t>
      </w:r>
    </w:p>
    <w:p w14:paraId="631628C2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        tmp = </w:t>
      </w:r>
      <w:r w:rsidRPr="00063508">
        <w:rPr>
          <w:rFonts w:ascii="Consolas" w:hAnsi="Consolas"/>
          <w:color w:val="7FCBCD"/>
          <w:sz w:val="21"/>
          <w:szCs w:val="21"/>
          <w:lang w:val="en-US"/>
        </w:rPr>
        <w:t>0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642696B5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        </w:t>
      </w:r>
      <w:r w:rsidRPr="00063508">
        <w:rPr>
          <w:rFonts w:ascii="Consolas" w:hAnsi="Consolas"/>
          <w:color w:val="F39C12"/>
          <w:sz w:val="21"/>
          <w:szCs w:val="21"/>
          <w:lang w:val="en-US"/>
        </w:rPr>
        <w:t>work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(tmp);</w:t>
      </w:r>
    </w:p>
    <w:p w14:paraId="37707DBD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        </w:t>
      </w:r>
      <w:r w:rsidRPr="00063508">
        <w:rPr>
          <w:rFonts w:ascii="Consolas" w:hAnsi="Consolas"/>
          <w:color w:val="F39C12"/>
          <w:sz w:val="21"/>
          <w:szCs w:val="21"/>
          <w:lang w:val="en-US"/>
        </w:rPr>
        <w:t>delay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(</w:t>
      </w:r>
      <w:r w:rsidRPr="00063508">
        <w:rPr>
          <w:rFonts w:ascii="Consolas" w:hAnsi="Consolas"/>
          <w:color w:val="7FCBCD"/>
          <w:sz w:val="21"/>
          <w:szCs w:val="21"/>
          <w:lang w:val="en-US"/>
        </w:rPr>
        <w:t>600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);</w:t>
      </w:r>
    </w:p>
    <w:p w14:paraId="71948948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        ledLight = </w:t>
      </w:r>
      <w:r w:rsidRPr="00063508">
        <w:rPr>
          <w:rFonts w:ascii="Consolas" w:hAnsi="Consolas"/>
          <w:color w:val="7FCBCD"/>
          <w:sz w:val="21"/>
          <w:szCs w:val="21"/>
          <w:lang w:val="en-US"/>
        </w:rPr>
        <w:t>false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6A639640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>      }</w:t>
      </w:r>
    </w:p>
    <w:p w14:paraId="09880246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      pressStartTime = </w:t>
      </w:r>
      <w:r w:rsidRPr="00063508">
        <w:rPr>
          <w:rFonts w:ascii="Consolas" w:hAnsi="Consolas"/>
          <w:color w:val="7FCBCD"/>
          <w:sz w:val="21"/>
          <w:szCs w:val="21"/>
          <w:lang w:val="en-US"/>
        </w:rPr>
        <w:t>0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;</w:t>
      </w:r>
      <w:r w:rsidRPr="00063508">
        <w:rPr>
          <w:rFonts w:ascii="Consolas" w:hAnsi="Consolas"/>
          <w:color w:val="7F8C8D"/>
          <w:sz w:val="21"/>
          <w:szCs w:val="21"/>
          <w:lang w:val="en-US"/>
        </w:rPr>
        <w:t xml:space="preserve"> // </w:t>
      </w:r>
      <w:r>
        <w:rPr>
          <w:rFonts w:ascii="Consolas" w:hAnsi="Consolas"/>
          <w:color w:val="7F8C8D"/>
          <w:sz w:val="21"/>
          <w:szCs w:val="21"/>
        </w:rPr>
        <w:t>Сброс</w:t>
      </w:r>
      <w:r w:rsidRPr="00063508">
        <w:rPr>
          <w:rFonts w:ascii="Consolas" w:hAnsi="Consolas"/>
          <w:color w:val="7F8C8D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7F8C8D"/>
          <w:sz w:val="21"/>
          <w:szCs w:val="21"/>
        </w:rPr>
        <w:t>времени</w:t>
      </w:r>
    </w:p>
    <w:p w14:paraId="41CBF5EC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      buttonPressed = </w:t>
      </w:r>
      <w:r w:rsidRPr="00063508">
        <w:rPr>
          <w:rFonts w:ascii="Consolas" w:hAnsi="Consolas"/>
          <w:color w:val="7FCBCD"/>
          <w:sz w:val="21"/>
          <w:szCs w:val="21"/>
          <w:lang w:val="en-US"/>
        </w:rPr>
        <w:t>false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;</w:t>
      </w:r>
      <w:r w:rsidRPr="00063508">
        <w:rPr>
          <w:rFonts w:ascii="Consolas" w:hAnsi="Consolas"/>
          <w:color w:val="7F8C8D"/>
          <w:sz w:val="21"/>
          <w:szCs w:val="21"/>
          <w:lang w:val="en-US"/>
        </w:rPr>
        <w:t xml:space="preserve"> // </w:t>
      </w:r>
      <w:r>
        <w:rPr>
          <w:rFonts w:ascii="Consolas" w:hAnsi="Consolas"/>
          <w:color w:val="7F8C8D"/>
          <w:sz w:val="21"/>
          <w:szCs w:val="21"/>
        </w:rPr>
        <w:t>Сбрасываем</w:t>
      </w:r>
      <w:r w:rsidRPr="00063508">
        <w:rPr>
          <w:rFonts w:ascii="Consolas" w:hAnsi="Consolas"/>
          <w:color w:val="7F8C8D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7F8C8D"/>
          <w:sz w:val="21"/>
          <w:szCs w:val="21"/>
        </w:rPr>
        <w:t>флаг</w:t>
      </w:r>
      <w:r w:rsidRPr="00063508">
        <w:rPr>
          <w:rFonts w:ascii="Consolas" w:hAnsi="Consolas"/>
          <w:color w:val="7F8C8D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7F8C8D"/>
          <w:sz w:val="21"/>
          <w:szCs w:val="21"/>
        </w:rPr>
        <w:t>нажатия</w:t>
      </w:r>
    </w:p>
    <w:p w14:paraId="48A624F1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>    }</w:t>
      </w:r>
    </w:p>
    <w:p w14:paraId="28E412F6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  } </w:t>
      </w:r>
      <w:r w:rsidRPr="00063508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 {</w:t>
      </w:r>
    </w:p>
    <w:p w14:paraId="50B81FF0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    </w:t>
      </w:r>
      <w:r w:rsidRPr="00063508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 (</w:t>
      </w:r>
      <w:r w:rsidRPr="00063508">
        <w:rPr>
          <w:rFonts w:ascii="Consolas" w:hAnsi="Consolas"/>
          <w:color w:val="F39C12"/>
          <w:sz w:val="21"/>
          <w:szCs w:val="21"/>
          <w:lang w:val="en-US"/>
        </w:rPr>
        <w:t>millis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() - pressStartTime &lt;= </w:t>
      </w:r>
      <w:r w:rsidRPr="00063508">
        <w:rPr>
          <w:rFonts w:ascii="Consolas" w:hAnsi="Consolas"/>
          <w:color w:val="7FCBCD"/>
          <w:sz w:val="21"/>
          <w:szCs w:val="21"/>
          <w:lang w:val="en-US"/>
        </w:rPr>
        <w:t>1000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){</w:t>
      </w:r>
    </w:p>
    <w:p w14:paraId="42AE1959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      </w:t>
      </w:r>
      <w:r w:rsidRPr="00063508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 (tmp == </w:t>
      </w:r>
      <w:r w:rsidRPr="00063508">
        <w:rPr>
          <w:rFonts w:ascii="Consolas" w:hAnsi="Consolas"/>
          <w:color w:val="7FCBCD"/>
          <w:sz w:val="21"/>
          <w:szCs w:val="21"/>
          <w:lang w:val="en-US"/>
        </w:rPr>
        <w:t>2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) tmp = </w:t>
      </w:r>
      <w:r w:rsidRPr="00063508">
        <w:rPr>
          <w:rFonts w:ascii="Consolas" w:hAnsi="Consolas"/>
          <w:color w:val="7FCBCD"/>
          <w:sz w:val="21"/>
          <w:szCs w:val="21"/>
          <w:lang w:val="en-US"/>
        </w:rPr>
        <w:t>1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2C0F3909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      </w:t>
      </w:r>
      <w:r w:rsidRPr="00063508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 </w:t>
      </w:r>
      <w:r w:rsidRPr="00063508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 (tmp == </w:t>
      </w:r>
      <w:r w:rsidRPr="00063508">
        <w:rPr>
          <w:rFonts w:ascii="Consolas" w:hAnsi="Consolas"/>
          <w:color w:val="7FCBCD"/>
          <w:sz w:val="21"/>
          <w:szCs w:val="21"/>
          <w:lang w:val="en-US"/>
        </w:rPr>
        <w:t>1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) tmp = </w:t>
      </w:r>
      <w:r w:rsidRPr="00063508">
        <w:rPr>
          <w:rFonts w:ascii="Consolas" w:hAnsi="Consolas"/>
          <w:color w:val="7FCBCD"/>
          <w:sz w:val="21"/>
          <w:szCs w:val="21"/>
          <w:lang w:val="en-US"/>
        </w:rPr>
        <w:t>2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5F0BCF9B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      pressStartTime = </w:t>
      </w:r>
      <w:r w:rsidRPr="00063508">
        <w:rPr>
          <w:rFonts w:ascii="Consolas" w:hAnsi="Consolas"/>
          <w:color w:val="7FCBCD"/>
          <w:sz w:val="21"/>
          <w:szCs w:val="21"/>
          <w:lang w:val="en-US"/>
        </w:rPr>
        <w:t>0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;</w:t>
      </w:r>
    </w:p>
    <w:p w14:paraId="63285622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>    }</w:t>
      </w:r>
    </w:p>
    <w:p w14:paraId="1D7D349D" w14:textId="77777777" w:rsidR="00063508" w:rsidRP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  <w:lang w:val="en-US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    buttonPressed = </w:t>
      </w:r>
      <w:r w:rsidRPr="00063508">
        <w:rPr>
          <w:rFonts w:ascii="Consolas" w:hAnsi="Consolas"/>
          <w:color w:val="7FCBCD"/>
          <w:sz w:val="21"/>
          <w:szCs w:val="21"/>
          <w:lang w:val="en-US"/>
        </w:rPr>
        <w:t>false</w:t>
      </w:r>
      <w:r w:rsidRPr="00063508">
        <w:rPr>
          <w:rFonts w:ascii="Consolas" w:hAnsi="Consolas"/>
          <w:color w:val="DAE3E3"/>
          <w:sz w:val="21"/>
          <w:szCs w:val="21"/>
          <w:lang w:val="en-US"/>
        </w:rPr>
        <w:t>;</w:t>
      </w:r>
      <w:r w:rsidRPr="00063508">
        <w:rPr>
          <w:rFonts w:ascii="Consolas" w:hAnsi="Consolas"/>
          <w:color w:val="7F8C8D"/>
          <w:sz w:val="21"/>
          <w:szCs w:val="21"/>
          <w:lang w:val="en-US"/>
        </w:rPr>
        <w:t xml:space="preserve"> // </w:t>
      </w:r>
      <w:r>
        <w:rPr>
          <w:rFonts w:ascii="Consolas" w:hAnsi="Consolas"/>
          <w:color w:val="7F8C8D"/>
          <w:sz w:val="21"/>
          <w:szCs w:val="21"/>
        </w:rPr>
        <w:t>Сбрасываем</w:t>
      </w:r>
      <w:r w:rsidRPr="00063508">
        <w:rPr>
          <w:rFonts w:ascii="Consolas" w:hAnsi="Consolas"/>
          <w:color w:val="7F8C8D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7F8C8D"/>
          <w:sz w:val="21"/>
          <w:szCs w:val="21"/>
        </w:rPr>
        <w:t>флаг</w:t>
      </w:r>
      <w:r w:rsidRPr="00063508">
        <w:rPr>
          <w:rFonts w:ascii="Consolas" w:hAnsi="Consolas"/>
          <w:color w:val="7F8C8D"/>
          <w:sz w:val="21"/>
          <w:szCs w:val="21"/>
          <w:lang w:val="en-US"/>
        </w:rPr>
        <w:t xml:space="preserve">, </w:t>
      </w:r>
      <w:r>
        <w:rPr>
          <w:rFonts w:ascii="Consolas" w:hAnsi="Consolas"/>
          <w:color w:val="7F8C8D"/>
          <w:sz w:val="21"/>
          <w:szCs w:val="21"/>
        </w:rPr>
        <w:t>если</w:t>
      </w:r>
      <w:r w:rsidRPr="00063508">
        <w:rPr>
          <w:rFonts w:ascii="Consolas" w:hAnsi="Consolas"/>
          <w:color w:val="7F8C8D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7F8C8D"/>
          <w:sz w:val="21"/>
          <w:szCs w:val="21"/>
        </w:rPr>
        <w:t>кнопка</w:t>
      </w:r>
      <w:r w:rsidRPr="00063508">
        <w:rPr>
          <w:rFonts w:ascii="Consolas" w:hAnsi="Consolas"/>
          <w:color w:val="7F8C8D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7F8C8D"/>
          <w:sz w:val="21"/>
          <w:szCs w:val="21"/>
        </w:rPr>
        <w:t>не</w:t>
      </w:r>
      <w:r w:rsidRPr="00063508">
        <w:rPr>
          <w:rFonts w:ascii="Consolas" w:hAnsi="Consolas"/>
          <w:color w:val="7F8C8D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7F8C8D"/>
          <w:sz w:val="21"/>
          <w:szCs w:val="21"/>
        </w:rPr>
        <w:t>нажата</w:t>
      </w:r>
    </w:p>
    <w:p w14:paraId="675831D7" w14:textId="77777777" w:rsid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</w:rPr>
      </w:pPr>
      <w:r w:rsidRPr="00063508">
        <w:rPr>
          <w:rFonts w:ascii="Consolas" w:hAnsi="Consolas"/>
          <w:color w:val="DAE3E3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DAE3E3"/>
          <w:sz w:val="21"/>
          <w:szCs w:val="21"/>
        </w:rPr>
        <w:t>}</w:t>
      </w:r>
    </w:p>
    <w:p w14:paraId="3D7CF7E5" w14:textId="77777777" w:rsid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</w:rPr>
      </w:pPr>
      <w:r>
        <w:rPr>
          <w:rFonts w:ascii="Consolas" w:hAnsi="Consolas"/>
          <w:color w:val="DAE3E3"/>
          <w:sz w:val="21"/>
          <w:szCs w:val="21"/>
        </w:rPr>
        <w:t xml:space="preserve">  </w:t>
      </w:r>
      <w:r>
        <w:rPr>
          <w:rFonts w:ascii="Consolas" w:hAnsi="Consolas"/>
          <w:color w:val="F39C12"/>
          <w:sz w:val="21"/>
          <w:szCs w:val="21"/>
        </w:rPr>
        <w:t>work</w:t>
      </w:r>
      <w:r>
        <w:rPr>
          <w:rFonts w:ascii="Consolas" w:hAnsi="Consolas"/>
          <w:color w:val="DAE3E3"/>
          <w:sz w:val="21"/>
          <w:szCs w:val="21"/>
        </w:rPr>
        <w:t>(tmp);</w:t>
      </w:r>
    </w:p>
    <w:p w14:paraId="7E3EF084" w14:textId="77777777" w:rsid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</w:rPr>
      </w:pPr>
      <w:r>
        <w:rPr>
          <w:rFonts w:ascii="Consolas" w:hAnsi="Consolas"/>
          <w:color w:val="DAE3E3"/>
          <w:sz w:val="21"/>
          <w:szCs w:val="21"/>
        </w:rPr>
        <w:t>}</w:t>
      </w:r>
    </w:p>
    <w:p w14:paraId="4F9E0079" w14:textId="77777777" w:rsidR="00063508" w:rsidRDefault="00063508" w:rsidP="00063508">
      <w:pPr>
        <w:shd w:val="clear" w:color="auto" w:fill="1F272A"/>
        <w:spacing w:line="285" w:lineRule="atLeast"/>
        <w:rPr>
          <w:rFonts w:ascii="Consolas" w:hAnsi="Consolas"/>
          <w:color w:val="DAE3E3"/>
          <w:sz w:val="21"/>
          <w:szCs w:val="21"/>
        </w:rPr>
      </w:pPr>
    </w:p>
    <w:p w14:paraId="40D6E2C6" w14:textId="77777777" w:rsidR="00063508" w:rsidRPr="00063508" w:rsidRDefault="00063508" w:rsidP="00E1185D">
      <w:pPr>
        <w:ind w:firstLine="709"/>
        <w:jc w:val="both"/>
        <w:rPr>
          <w:rStyle w:val="aff"/>
          <w:rFonts w:ascii="Courier New" w:hAnsi="Courier New" w:cs="Courier New"/>
          <w:b w:val="0"/>
          <w:bCs w:val="0"/>
          <w:smallCaps w:val="0"/>
          <w:color w:val="000000" w:themeColor="text1"/>
          <w:spacing w:val="0"/>
          <w:lang w:val="en-US"/>
        </w:rPr>
      </w:pPr>
    </w:p>
    <w:sectPr w:rsidR="00063508" w:rsidRPr="00063508" w:rsidSect="00AC797E">
      <w:pgSz w:w="11906" w:h="16838"/>
      <w:pgMar w:top="1134" w:right="1701" w:bottom="1134" w:left="567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FEC350" w14:textId="77777777" w:rsidR="00AC67CE" w:rsidRDefault="00AC67CE" w:rsidP="0098338E">
      <w:r>
        <w:separator/>
      </w:r>
    </w:p>
  </w:endnote>
  <w:endnote w:type="continuationSeparator" w:id="0">
    <w:p w14:paraId="39AE9259" w14:textId="77777777" w:rsidR="00AC67CE" w:rsidRDefault="00AC67CE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640865" w14:textId="77777777" w:rsidR="009E05C4" w:rsidRDefault="009E05C4" w:rsidP="0059669B">
    <w:pPr>
      <w:pStyle w:val="af0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 w:rsidR="00D72B63">
      <w:rPr>
        <w:noProof/>
      </w:rPr>
      <w:t>14</w:t>
    </w:r>
    <w:r>
      <w:fldChar w:fldCharType="end"/>
    </w:r>
  </w:p>
  <w:p w14:paraId="42A2E042" w14:textId="77777777" w:rsidR="009E05C4" w:rsidRDefault="009E05C4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3CCFE4" w14:textId="77777777" w:rsidR="009E05C4" w:rsidRPr="00034F30" w:rsidRDefault="009E05C4" w:rsidP="00034F30">
    <w:pPr>
      <w:pStyle w:val="af0"/>
      <w:jc w:val="center"/>
      <w:rPr>
        <w:sz w:val="32"/>
      </w:rPr>
    </w:pPr>
    <w:r w:rsidRPr="00034F30">
      <w:rPr>
        <w:sz w:val="32"/>
      </w:rPr>
      <w:t>Санкт-Петербург</w:t>
    </w:r>
  </w:p>
  <w:p w14:paraId="488C7A4A" w14:textId="11DF56B6" w:rsidR="00BC28B4" w:rsidRPr="00034F30" w:rsidRDefault="009E05C4" w:rsidP="00BC28B4">
    <w:pPr>
      <w:pStyle w:val="af0"/>
      <w:jc w:val="center"/>
      <w:rPr>
        <w:sz w:val="32"/>
      </w:rPr>
    </w:pPr>
    <w:r w:rsidRPr="00034F30">
      <w:rPr>
        <w:sz w:val="32"/>
      </w:rPr>
      <w:t>202</w:t>
    </w:r>
    <w:r w:rsidR="00BC28B4">
      <w:rPr>
        <w:sz w:val="32"/>
      </w:rPr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0F6A7E" w14:textId="77777777" w:rsidR="00AC67CE" w:rsidRDefault="00AC67CE" w:rsidP="0098338E">
      <w:r>
        <w:separator/>
      </w:r>
    </w:p>
  </w:footnote>
  <w:footnote w:type="continuationSeparator" w:id="0">
    <w:p w14:paraId="371DB782" w14:textId="77777777" w:rsidR="00AC67CE" w:rsidRDefault="00AC67CE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E2520" w14:textId="77777777" w:rsidR="009E05C4" w:rsidRDefault="009E05C4" w:rsidP="00B26317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20382"/>
    <w:multiLevelType w:val="hybridMultilevel"/>
    <w:tmpl w:val="2BA4AF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2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F21F3E"/>
    <w:multiLevelType w:val="multilevel"/>
    <w:tmpl w:val="A17EC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CD4246"/>
    <w:multiLevelType w:val="hybridMultilevel"/>
    <w:tmpl w:val="5B82E470"/>
    <w:lvl w:ilvl="0" w:tplc="0419000F">
      <w:start w:val="1"/>
      <w:numFmt w:val="decimal"/>
      <w:lvlText w:val="%1."/>
      <w:lvlJc w:val="left"/>
      <w:pPr>
        <w:ind w:left="163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357" w:hanging="360"/>
      </w:pPr>
    </w:lvl>
    <w:lvl w:ilvl="2" w:tplc="0419001B" w:tentative="1">
      <w:start w:val="1"/>
      <w:numFmt w:val="lowerRoman"/>
      <w:lvlText w:val="%3."/>
      <w:lvlJc w:val="right"/>
      <w:pPr>
        <w:ind w:left="3077" w:hanging="180"/>
      </w:pPr>
    </w:lvl>
    <w:lvl w:ilvl="3" w:tplc="0419000F" w:tentative="1">
      <w:start w:val="1"/>
      <w:numFmt w:val="decimal"/>
      <w:lvlText w:val="%4."/>
      <w:lvlJc w:val="left"/>
      <w:pPr>
        <w:ind w:left="3797" w:hanging="360"/>
      </w:pPr>
    </w:lvl>
    <w:lvl w:ilvl="4" w:tplc="04190019" w:tentative="1">
      <w:start w:val="1"/>
      <w:numFmt w:val="lowerLetter"/>
      <w:lvlText w:val="%5."/>
      <w:lvlJc w:val="left"/>
      <w:pPr>
        <w:ind w:left="4517" w:hanging="360"/>
      </w:pPr>
    </w:lvl>
    <w:lvl w:ilvl="5" w:tplc="0419001B" w:tentative="1">
      <w:start w:val="1"/>
      <w:numFmt w:val="lowerRoman"/>
      <w:lvlText w:val="%6."/>
      <w:lvlJc w:val="right"/>
      <w:pPr>
        <w:ind w:left="5237" w:hanging="180"/>
      </w:pPr>
    </w:lvl>
    <w:lvl w:ilvl="6" w:tplc="0419000F" w:tentative="1">
      <w:start w:val="1"/>
      <w:numFmt w:val="decimal"/>
      <w:lvlText w:val="%7."/>
      <w:lvlJc w:val="left"/>
      <w:pPr>
        <w:ind w:left="5957" w:hanging="360"/>
      </w:pPr>
    </w:lvl>
    <w:lvl w:ilvl="7" w:tplc="04190019" w:tentative="1">
      <w:start w:val="1"/>
      <w:numFmt w:val="lowerLetter"/>
      <w:lvlText w:val="%8."/>
      <w:lvlJc w:val="left"/>
      <w:pPr>
        <w:ind w:left="6677" w:hanging="360"/>
      </w:pPr>
    </w:lvl>
    <w:lvl w:ilvl="8" w:tplc="0419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6" w15:restartNumberingAfterBreak="0">
    <w:nsid w:val="18522D7B"/>
    <w:multiLevelType w:val="hybridMultilevel"/>
    <w:tmpl w:val="21528AD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C1501F8"/>
    <w:multiLevelType w:val="hybridMultilevel"/>
    <w:tmpl w:val="843EC60E"/>
    <w:lvl w:ilvl="0" w:tplc="903CB8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4BA2F2F"/>
    <w:multiLevelType w:val="hybridMultilevel"/>
    <w:tmpl w:val="99D293C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1C4AAB"/>
    <w:multiLevelType w:val="hybridMultilevel"/>
    <w:tmpl w:val="0E040A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C24338"/>
    <w:multiLevelType w:val="hybridMultilevel"/>
    <w:tmpl w:val="C75465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A02DCD"/>
    <w:multiLevelType w:val="hybridMultilevel"/>
    <w:tmpl w:val="A2AE8B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DF20BA"/>
    <w:multiLevelType w:val="hybridMultilevel"/>
    <w:tmpl w:val="4A96DD86"/>
    <w:lvl w:ilvl="0" w:tplc="648CD2DE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D623B41"/>
    <w:multiLevelType w:val="hybridMultilevel"/>
    <w:tmpl w:val="6ED68F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4C4537"/>
    <w:multiLevelType w:val="hybridMultilevel"/>
    <w:tmpl w:val="0E040A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CB402F"/>
    <w:multiLevelType w:val="hybridMultilevel"/>
    <w:tmpl w:val="2D24330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D939DF"/>
    <w:multiLevelType w:val="hybridMultilevel"/>
    <w:tmpl w:val="05106F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8" w15:restartNumberingAfterBreak="0">
    <w:nsid w:val="399D7B39"/>
    <w:multiLevelType w:val="hybridMultilevel"/>
    <w:tmpl w:val="43125C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975A77"/>
    <w:multiLevelType w:val="hybridMultilevel"/>
    <w:tmpl w:val="E41EF516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F26C35"/>
    <w:multiLevelType w:val="hybridMultilevel"/>
    <w:tmpl w:val="D966C2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9B6745"/>
    <w:multiLevelType w:val="hybridMultilevel"/>
    <w:tmpl w:val="36A253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8CA2914"/>
    <w:multiLevelType w:val="hybridMultilevel"/>
    <w:tmpl w:val="307ED2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E3221A7"/>
    <w:multiLevelType w:val="hybridMultilevel"/>
    <w:tmpl w:val="0E18ED72"/>
    <w:lvl w:ilvl="0" w:tplc="E514D6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2E01ECF"/>
    <w:multiLevelType w:val="hybridMultilevel"/>
    <w:tmpl w:val="66205364"/>
    <w:lvl w:ilvl="0" w:tplc="0419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6" w15:restartNumberingAfterBreak="0">
    <w:nsid w:val="5F0C1298"/>
    <w:multiLevelType w:val="hybridMultilevel"/>
    <w:tmpl w:val="3634DE84"/>
    <w:lvl w:ilvl="0" w:tplc="0419000F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7" w15:restartNumberingAfterBreak="0">
    <w:nsid w:val="61053C8A"/>
    <w:multiLevelType w:val="hybridMultilevel"/>
    <w:tmpl w:val="CB667E5C"/>
    <w:lvl w:ilvl="0" w:tplc="32C281F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7B372D50"/>
    <w:multiLevelType w:val="hybridMultilevel"/>
    <w:tmpl w:val="7C1235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1567463">
    <w:abstractNumId w:val="21"/>
  </w:num>
  <w:num w:numId="2" w16cid:durableId="2006856115">
    <w:abstractNumId w:val="1"/>
  </w:num>
  <w:num w:numId="3" w16cid:durableId="1829902323">
    <w:abstractNumId w:val="17"/>
  </w:num>
  <w:num w:numId="4" w16cid:durableId="1077095097">
    <w:abstractNumId w:val="28"/>
  </w:num>
  <w:num w:numId="5" w16cid:durableId="1988657012">
    <w:abstractNumId w:val="3"/>
  </w:num>
  <w:num w:numId="6" w16cid:durableId="698316686">
    <w:abstractNumId w:val="2"/>
  </w:num>
  <w:num w:numId="7" w16cid:durableId="698043652">
    <w:abstractNumId w:val="10"/>
  </w:num>
  <w:num w:numId="8" w16cid:durableId="262882934">
    <w:abstractNumId w:val="27"/>
  </w:num>
  <w:num w:numId="9" w16cid:durableId="2018535909">
    <w:abstractNumId w:val="29"/>
  </w:num>
  <w:num w:numId="10" w16cid:durableId="1904412450">
    <w:abstractNumId w:val="18"/>
  </w:num>
  <w:num w:numId="11" w16cid:durableId="1395008311">
    <w:abstractNumId w:val="13"/>
  </w:num>
  <w:num w:numId="12" w16cid:durableId="2146703984">
    <w:abstractNumId w:val="15"/>
  </w:num>
  <w:num w:numId="13" w16cid:durableId="1979994774">
    <w:abstractNumId w:val="14"/>
  </w:num>
  <w:num w:numId="14" w16cid:durableId="220479707">
    <w:abstractNumId w:val="9"/>
  </w:num>
  <w:num w:numId="15" w16cid:durableId="1014458950">
    <w:abstractNumId w:val="24"/>
  </w:num>
  <w:num w:numId="16" w16cid:durableId="2107574913">
    <w:abstractNumId w:val="12"/>
  </w:num>
  <w:num w:numId="17" w16cid:durableId="1772822749">
    <w:abstractNumId w:val="19"/>
  </w:num>
  <w:num w:numId="18" w16cid:durableId="1035152641">
    <w:abstractNumId w:val="26"/>
  </w:num>
  <w:num w:numId="19" w16cid:durableId="983126531">
    <w:abstractNumId w:val="5"/>
  </w:num>
  <w:num w:numId="20" w16cid:durableId="1784031983">
    <w:abstractNumId w:val="7"/>
  </w:num>
  <w:num w:numId="21" w16cid:durableId="344866603">
    <w:abstractNumId w:val="0"/>
  </w:num>
  <w:num w:numId="22" w16cid:durableId="1390226594">
    <w:abstractNumId w:val="6"/>
  </w:num>
  <w:num w:numId="23" w16cid:durableId="135533915">
    <w:abstractNumId w:val="16"/>
  </w:num>
  <w:num w:numId="24" w16cid:durableId="439573824">
    <w:abstractNumId w:val="22"/>
  </w:num>
  <w:num w:numId="25" w16cid:durableId="1571113772">
    <w:abstractNumId w:val="4"/>
  </w:num>
  <w:num w:numId="26" w16cid:durableId="318968415">
    <w:abstractNumId w:val="8"/>
  </w:num>
  <w:num w:numId="27" w16cid:durableId="1801996269">
    <w:abstractNumId w:val="11"/>
  </w:num>
  <w:num w:numId="28" w16cid:durableId="851407934">
    <w:abstractNumId w:val="23"/>
  </w:num>
  <w:num w:numId="29" w16cid:durableId="1193961130">
    <w:abstractNumId w:val="20"/>
  </w:num>
  <w:num w:numId="30" w16cid:durableId="1549102762">
    <w:abstractNumId w:val="2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attachedTemplate r:id="rId1"/>
  <w:defaultTabStop w:val="709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73E0"/>
    <w:rsid w:val="0000092F"/>
    <w:rsid w:val="0000124D"/>
    <w:rsid w:val="00002545"/>
    <w:rsid w:val="0000422A"/>
    <w:rsid w:val="00005330"/>
    <w:rsid w:val="00005391"/>
    <w:rsid w:val="000055CC"/>
    <w:rsid w:val="0000610B"/>
    <w:rsid w:val="00007471"/>
    <w:rsid w:val="000103B7"/>
    <w:rsid w:val="00010AD2"/>
    <w:rsid w:val="00011778"/>
    <w:rsid w:val="00011F04"/>
    <w:rsid w:val="000134FA"/>
    <w:rsid w:val="0001400B"/>
    <w:rsid w:val="000143C9"/>
    <w:rsid w:val="00014716"/>
    <w:rsid w:val="00016BD5"/>
    <w:rsid w:val="000174AA"/>
    <w:rsid w:val="0001755F"/>
    <w:rsid w:val="00017A9E"/>
    <w:rsid w:val="000206EC"/>
    <w:rsid w:val="00020C80"/>
    <w:rsid w:val="0002136C"/>
    <w:rsid w:val="00021712"/>
    <w:rsid w:val="00021DC6"/>
    <w:rsid w:val="000234A6"/>
    <w:rsid w:val="000243E6"/>
    <w:rsid w:val="000246C0"/>
    <w:rsid w:val="00024EE3"/>
    <w:rsid w:val="00025528"/>
    <w:rsid w:val="000256D0"/>
    <w:rsid w:val="00026D11"/>
    <w:rsid w:val="00027945"/>
    <w:rsid w:val="00027EC6"/>
    <w:rsid w:val="00031611"/>
    <w:rsid w:val="00031EBA"/>
    <w:rsid w:val="000328BD"/>
    <w:rsid w:val="00032F29"/>
    <w:rsid w:val="00033ED7"/>
    <w:rsid w:val="00034002"/>
    <w:rsid w:val="000341FE"/>
    <w:rsid w:val="00034626"/>
    <w:rsid w:val="0003475E"/>
    <w:rsid w:val="00034999"/>
    <w:rsid w:val="00034F30"/>
    <w:rsid w:val="00035B4C"/>
    <w:rsid w:val="00035FEC"/>
    <w:rsid w:val="0003672D"/>
    <w:rsid w:val="00037811"/>
    <w:rsid w:val="00040050"/>
    <w:rsid w:val="0004161C"/>
    <w:rsid w:val="00043196"/>
    <w:rsid w:val="0004371F"/>
    <w:rsid w:val="000439A9"/>
    <w:rsid w:val="00043AFB"/>
    <w:rsid w:val="000459A4"/>
    <w:rsid w:val="000459F2"/>
    <w:rsid w:val="00046A9E"/>
    <w:rsid w:val="00047062"/>
    <w:rsid w:val="00047D71"/>
    <w:rsid w:val="000503E0"/>
    <w:rsid w:val="00051E02"/>
    <w:rsid w:val="00053BCB"/>
    <w:rsid w:val="00055334"/>
    <w:rsid w:val="0005551F"/>
    <w:rsid w:val="00056B40"/>
    <w:rsid w:val="00057213"/>
    <w:rsid w:val="000603A9"/>
    <w:rsid w:val="000603AB"/>
    <w:rsid w:val="000608D5"/>
    <w:rsid w:val="00061BE6"/>
    <w:rsid w:val="00063508"/>
    <w:rsid w:val="00064D6C"/>
    <w:rsid w:val="000663B0"/>
    <w:rsid w:val="00073281"/>
    <w:rsid w:val="00074AE1"/>
    <w:rsid w:val="00075EB8"/>
    <w:rsid w:val="000768BF"/>
    <w:rsid w:val="00076C54"/>
    <w:rsid w:val="00077348"/>
    <w:rsid w:val="00080961"/>
    <w:rsid w:val="000827E0"/>
    <w:rsid w:val="000837A2"/>
    <w:rsid w:val="00083B26"/>
    <w:rsid w:val="00084A84"/>
    <w:rsid w:val="00084F1D"/>
    <w:rsid w:val="00086185"/>
    <w:rsid w:val="0008715D"/>
    <w:rsid w:val="00090647"/>
    <w:rsid w:val="000906B5"/>
    <w:rsid w:val="00090EBB"/>
    <w:rsid w:val="000924A2"/>
    <w:rsid w:val="00092997"/>
    <w:rsid w:val="000930EE"/>
    <w:rsid w:val="00093CA0"/>
    <w:rsid w:val="00094718"/>
    <w:rsid w:val="00095053"/>
    <w:rsid w:val="00096DE0"/>
    <w:rsid w:val="00097DF7"/>
    <w:rsid w:val="000A14FD"/>
    <w:rsid w:val="000A15A1"/>
    <w:rsid w:val="000A1C0B"/>
    <w:rsid w:val="000A1E14"/>
    <w:rsid w:val="000A323F"/>
    <w:rsid w:val="000A3870"/>
    <w:rsid w:val="000A41C2"/>
    <w:rsid w:val="000A50DF"/>
    <w:rsid w:val="000A646F"/>
    <w:rsid w:val="000A6818"/>
    <w:rsid w:val="000A7762"/>
    <w:rsid w:val="000A7F9B"/>
    <w:rsid w:val="000B1479"/>
    <w:rsid w:val="000B1DE4"/>
    <w:rsid w:val="000B2352"/>
    <w:rsid w:val="000B29F8"/>
    <w:rsid w:val="000B45DE"/>
    <w:rsid w:val="000B4604"/>
    <w:rsid w:val="000B4866"/>
    <w:rsid w:val="000B5964"/>
    <w:rsid w:val="000B7B3F"/>
    <w:rsid w:val="000C0E90"/>
    <w:rsid w:val="000C2649"/>
    <w:rsid w:val="000C3834"/>
    <w:rsid w:val="000C50D4"/>
    <w:rsid w:val="000C567A"/>
    <w:rsid w:val="000C5A2C"/>
    <w:rsid w:val="000C666E"/>
    <w:rsid w:val="000C7F1F"/>
    <w:rsid w:val="000D15A7"/>
    <w:rsid w:val="000D20EF"/>
    <w:rsid w:val="000D4044"/>
    <w:rsid w:val="000D536A"/>
    <w:rsid w:val="000D5CBE"/>
    <w:rsid w:val="000D6FC1"/>
    <w:rsid w:val="000D6FC3"/>
    <w:rsid w:val="000E0056"/>
    <w:rsid w:val="000E0558"/>
    <w:rsid w:val="000E0921"/>
    <w:rsid w:val="000E1E35"/>
    <w:rsid w:val="000E55F6"/>
    <w:rsid w:val="000F1187"/>
    <w:rsid w:val="000F13C1"/>
    <w:rsid w:val="000F289D"/>
    <w:rsid w:val="000F3810"/>
    <w:rsid w:val="000F52D3"/>
    <w:rsid w:val="000F5520"/>
    <w:rsid w:val="000F5E31"/>
    <w:rsid w:val="000F5F59"/>
    <w:rsid w:val="000F6070"/>
    <w:rsid w:val="000F6514"/>
    <w:rsid w:val="000F6CD9"/>
    <w:rsid w:val="000F79AD"/>
    <w:rsid w:val="00100662"/>
    <w:rsid w:val="001016D6"/>
    <w:rsid w:val="0010448F"/>
    <w:rsid w:val="00104CA1"/>
    <w:rsid w:val="00105773"/>
    <w:rsid w:val="001060B4"/>
    <w:rsid w:val="0010668A"/>
    <w:rsid w:val="00110DAC"/>
    <w:rsid w:val="0011101F"/>
    <w:rsid w:val="00111073"/>
    <w:rsid w:val="001114D6"/>
    <w:rsid w:val="00111B63"/>
    <w:rsid w:val="0011227F"/>
    <w:rsid w:val="0011346B"/>
    <w:rsid w:val="00113BA4"/>
    <w:rsid w:val="001148FC"/>
    <w:rsid w:val="001149E3"/>
    <w:rsid w:val="00115E70"/>
    <w:rsid w:val="00116EF8"/>
    <w:rsid w:val="001174D8"/>
    <w:rsid w:val="00117504"/>
    <w:rsid w:val="00117573"/>
    <w:rsid w:val="001206CD"/>
    <w:rsid w:val="00120B05"/>
    <w:rsid w:val="00120D8A"/>
    <w:rsid w:val="00121D64"/>
    <w:rsid w:val="00122CEF"/>
    <w:rsid w:val="00131E26"/>
    <w:rsid w:val="001335E8"/>
    <w:rsid w:val="00134D2A"/>
    <w:rsid w:val="00136858"/>
    <w:rsid w:val="00137505"/>
    <w:rsid w:val="00145D79"/>
    <w:rsid w:val="00146B72"/>
    <w:rsid w:val="00146FB2"/>
    <w:rsid w:val="00150293"/>
    <w:rsid w:val="00150E01"/>
    <w:rsid w:val="00151738"/>
    <w:rsid w:val="00151D3F"/>
    <w:rsid w:val="00152014"/>
    <w:rsid w:val="00152F8A"/>
    <w:rsid w:val="001551E3"/>
    <w:rsid w:val="001564C2"/>
    <w:rsid w:val="00156587"/>
    <w:rsid w:val="00157DC6"/>
    <w:rsid w:val="00160641"/>
    <w:rsid w:val="001621E4"/>
    <w:rsid w:val="00162770"/>
    <w:rsid w:val="00162E6A"/>
    <w:rsid w:val="00162FAB"/>
    <w:rsid w:val="00163971"/>
    <w:rsid w:val="00165A41"/>
    <w:rsid w:val="00167094"/>
    <w:rsid w:val="00167C5E"/>
    <w:rsid w:val="00170F8A"/>
    <w:rsid w:val="00171683"/>
    <w:rsid w:val="001722CB"/>
    <w:rsid w:val="001726B4"/>
    <w:rsid w:val="00172B8F"/>
    <w:rsid w:val="00174BE2"/>
    <w:rsid w:val="001750C7"/>
    <w:rsid w:val="00182F20"/>
    <w:rsid w:val="001833E8"/>
    <w:rsid w:val="001847C2"/>
    <w:rsid w:val="00184D0E"/>
    <w:rsid w:val="0018625E"/>
    <w:rsid w:val="0019155A"/>
    <w:rsid w:val="00191805"/>
    <w:rsid w:val="001918DD"/>
    <w:rsid w:val="001925A9"/>
    <w:rsid w:val="00192964"/>
    <w:rsid w:val="00193065"/>
    <w:rsid w:val="00193265"/>
    <w:rsid w:val="0019358E"/>
    <w:rsid w:val="00193716"/>
    <w:rsid w:val="0019392A"/>
    <w:rsid w:val="00194727"/>
    <w:rsid w:val="00194D67"/>
    <w:rsid w:val="001953BA"/>
    <w:rsid w:val="00195EF5"/>
    <w:rsid w:val="00195F78"/>
    <w:rsid w:val="001975C3"/>
    <w:rsid w:val="001976DE"/>
    <w:rsid w:val="001A1285"/>
    <w:rsid w:val="001A3458"/>
    <w:rsid w:val="001A3D18"/>
    <w:rsid w:val="001A5B5F"/>
    <w:rsid w:val="001A5EA2"/>
    <w:rsid w:val="001A6352"/>
    <w:rsid w:val="001A65A2"/>
    <w:rsid w:val="001A72EB"/>
    <w:rsid w:val="001A7BD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B7162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187F"/>
    <w:rsid w:val="001D347A"/>
    <w:rsid w:val="001D3D1A"/>
    <w:rsid w:val="001D3DC9"/>
    <w:rsid w:val="001D7841"/>
    <w:rsid w:val="001D79F0"/>
    <w:rsid w:val="001E0365"/>
    <w:rsid w:val="001E191C"/>
    <w:rsid w:val="001E21FF"/>
    <w:rsid w:val="001E2397"/>
    <w:rsid w:val="001E26D7"/>
    <w:rsid w:val="001E2E4F"/>
    <w:rsid w:val="001E2F97"/>
    <w:rsid w:val="001E570D"/>
    <w:rsid w:val="001E6365"/>
    <w:rsid w:val="001E6543"/>
    <w:rsid w:val="001E66C9"/>
    <w:rsid w:val="001F16E1"/>
    <w:rsid w:val="001F1A72"/>
    <w:rsid w:val="001F1CFC"/>
    <w:rsid w:val="001F207E"/>
    <w:rsid w:val="001F2622"/>
    <w:rsid w:val="001F2933"/>
    <w:rsid w:val="001F2B88"/>
    <w:rsid w:val="001F373D"/>
    <w:rsid w:val="001F3DEC"/>
    <w:rsid w:val="001F3F52"/>
    <w:rsid w:val="001F4917"/>
    <w:rsid w:val="001F5070"/>
    <w:rsid w:val="001F6539"/>
    <w:rsid w:val="001F7A73"/>
    <w:rsid w:val="002014CF"/>
    <w:rsid w:val="002017FD"/>
    <w:rsid w:val="00201C51"/>
    <w:rsid w:val="00202EF6"/>
    <w:rsid w:val="00202FA1"/>
    <w:rsid w:val="002030B2"/>
    <w:rsid w:val="00204249"/>
    <w:rsid w:val="002048AC"/>
    <w:rsid w:val="00206488"/>
    <w:rsid w:val="00206DFD"/>
    <w:rsid w:val="00210358"/>
    <w:rsid w:val="0021044B"/>
    <w:rsid w:val="00212ACE"/>
    <w:rsid w:val="00212D21"/>
    <w:rsid w:val="00213CBB"/>
    <w:rsid w:val="002148FB"/>
    <w:rsid w:val="00215304"/>
    <w:rsid w:val="00216669"/>
    <w:rsid w:val="00216740"/>
    <w:rsid w:val="00216FCB"/>
    <w:rsid w:val="00217BE8"/>
    <w:rsid w:val="0022030D"/>
    <w:rsid w:val="00221FB6"/>
    <w:rsid w:val="00222895"/>
    <w:rsid w:val="0022365A"/>
    <w:rsid w:val="002245D3"/>
    <w:rsid w:val="0022472A"/>
    <w:rsid w:val="002262D0"/>
    <w:rsid w:val="00227399"/>
    <w:rsid w:val="002276B7"/>
    <w:rsid w:val="002326FB"/>
    <w:rsid w:val="0023383B"/>
    <w:rsid w:val="0023456C"/>
    <w:rsid w:val="00234A81"/>
    <w:rsid w:val="00235043"/>
    <w:rsid w:val="0023628A"/>
    <w:rsid w:val="00237BFB"/>
    <w:rsid w:val="00237E35"/>
    <w:rsid w:val="0024002F"/>
    <w:rsid w:val="002403D2"/>
    <w:rsid w:val="0024062D"/>
    <w:rsid w:val="00242873"/>
    <w:rsid w:val="00244D8F"/>
    <w:rsid w:val="00246E84"/>
    <w:rsid w:val="00246ECD"/>
    <w:rsid w:val="002472EE"/>
    <w:rsid w:val="00250306"/>
    <w:rsid w:val="00250A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0B08"/>
    <w:rsid w:val="00261A20"/>
    <w:rsid w:val="00263976"/>
    <w:rsid w:val="00265596"/>
    <w:rsid w:val="00272534"/>
    <w:rsid w:val="00272865"/>
    <w:rsid w:val="00273936"/>
    <w:rsid w:val="002743B2"/>
    <w:rsid w:val="00274DEB"/>
    <w:rsid w:val="002758BB"/>
    <w:rsid w:val="00275D7B"/>
    <w:rsid w:val="00275FD6"/>
    <w:rsid w:val="00276A89"/>
    <w:rsid w:val="002773E7"/>
    <w:rsid w:val="002816A5"/>
    <w:rsid w:val="00281D0A"/>
    <w:rsid w:val="0028346F"/>
    <w:rsid w:val="002843D6"/>
    <w:rsid w:val="00284BC8"/>
    <w:rsid w:val="0029030C"/>
    <w:rsid w:val="002907F9"/>
    <w:rsid w:val="00290BAC"/>
    <w:rsid w:val="0029106B"/>
    <w:rsid w:val="00292582"/>
    <w:rsid w:val="00292911"/>
    <w:rsid w:val="00294381"/>
    <w:rsid w:val="00294CCA"/>
    <w:rsid w:val="0029597C"/>
    <w:rsid w:val="00296CAD"/>
    <w:rsid w:val="00297561"/>
    <w:rsid w:val="002A3D8F"/>
    <w:rsid w:val="002A3F96"/>
    <w:rsid w:val="002A43EF"/>
    <w:rsid w:val="002A4B45"/>
    <w:rsid w:val="002A57EF"/>
    <w:rsid w:val="002A6E08"/>
    <w:rsid w:val="002A7230"/>
    <w:rsid w:val="002B030E"/>
    <w:rsid w:val="002B159B"/>
    <w:rsid w:val="002B191F"/>
    <w:rsid w:val="002B267E"/>
    <w:rsid w:val="002B2B7F"/>
    <w:rsid w:val="002B2BB1"/>
    <w:rsid w:val="002B2E5A"/>
    <w:rsid w:val="002B3438"/>
    <w:rsid w:val="002B35F3"/>
    <w:rsid w:val="002B3855"/>
    <w:rsid w:val="002B4CE2"/>
    <w:rsid w:val="002B5CFC"/>
    <w:rsid w:val="002B64F1"/>
    <w:rsid w:val="002B7512"/>
    <w:rsid w:val="002B75EE"/>
    <w:rsid w:val="002B779F"/>
    <w:rsid w:val="002B7FE1"/>
    <w:rsid w:val="002C06AB"/>
    <w:rsid w:val="002C15DF"/>
    <w:rsid w:val="002C1DD7"/>
    <w:rsid w:val="002C2354"/>
    <w:rsid w:val="002C461E"/>
    <w:rsid w:val="002D5D9F"/>
    <w:rsid w:val="002D6095"/>
    <w:rsid w:val="002D6336"/>
    <w:rsid w:val="002D72A8"/>
    <w:rsid w:val="002E2E79"/>
    <w:rsid w:val="002E42D2"/>
    <w:rsid w:val="002E61BA"/>
    <w:rsid w:val="002E784A"/>
    <w:rsid w:val="002F0969"/>
    <w:rsid w:val="002F0C0B"/>
    <w:rsid w:val="002F3463"/>
    <w:rsid w:val="002F4145"/>
    <w:rsid w:val="002F4497"/>
    <w:rsid w:val="002F4692"/>
    <w:rsid w:val="002F4E07"/>
    <w:rsid w:val="002F59CA"/>
    <w:rsid w:val="002F5E7F"/>
    <w:rsid w:val="002F6118"/>
    <w:rsid w:val="002F6A33"/>
    <w:rsid w:val="002F7406"/>
    <w:rsid w:val="00300052"/>
    <w:rsid w:val="0030115F"/>
    <w:rsid w:val="00301ED4"/>
    <w:rsid w:val="0030211C"/>
    <w:rsid w:val="003024F5"/>
    <w:rsid w:val="0030441F"/>
    <w:rsid w:val="00304458"/>
    <w:rsid w:val="00304D9D"/>
    <w:rsid w:val="003056D1"/>
    <w:rsid w:val="00305E8B"/>
    <w:rsid w:val="00306E7A"/>
    <w:rsid w:val="00306EC8"/>
    <w:rsid w:val="003075B5"/>
    <w:rsid w:val="00307C54"/>
    <w:rsid w:val="00307EE4"/>
    <w:rsid w:val="003100CC"/>
    <w:rsid w:val="00310470"/>
    <w:rsid w:val="003107B8"/>
    <w:rsid w:val="00310CCB"/>
    <w:rsid w:val="00311D2D"/>
    <w:rsid w:val="00312A8F"/>
    <w:rsid w:val="00313B10"/>
    <w:rsid w:val="00314408"/>
    <w:rsid w:val="00315AC5"/>
    <w:rsid w:val="00320403"/>
    <w:rsid w:val="003211BF"/>
    <w:rsid w:val="00324B5A"/>
    <w:rsid w:val="00324E46"/>
    <w:rsid w:val="00324FB7"/>
    <w:rsid w:val="00326845"/>
    <w:rsid w:val="00326B10"/>
    <w:rsid w:val="00326E28"/>
    <w:rsid w:val="00327488"/>
    <w:rsid w:val="00327722"/>
    <w:rsid w:val="003307F9"/>
    <w:rsid w:val="00330D53"/>
    <w:rsid w:val="00334679"/>
    <w:rsid w:val="003357FD"/>
    <w:rsid w:val="0033691F"/>
    <w:rsid w:val="00336D71"/>
    <w:rsid w:val="003374EC"/>
    <w:rsid w:val="00337ADF"/>
    <w:rsid w:val="00337BEB"/>
    <w:rsid w:val="00340773"/>
    <w:rsid w:val="00340D92"/>
    <w:rsid w:val="0034181D"/>
    <w:rsid w:val="00342020"/>
    <w:rsid w:val="00343200"/>
    <w:rsid w:val="003440FF"/>
    <w:rsid w:val="003445D5"/>
    <w:rsid w:val="0034617F"/>
    <w:rsid w:val="00347C6B"/>
    <w:rsid w:val="00347DEC"/>
    <w:rsid w:val="00350C01"/>
    <w:rsid w:val="00351680"/>
    <w:rsid w:val="00351B6E"/>
    <w:rsid w:val="0035301E"/>
    <w:rsid w:val="00356C31"/>
    <w:rsid w:val="00360776"/>
    <w:rsid w:val="00361ABA"/>
    <w:rsid w:val="00361BD5"/>
    <w:rsid w:val="00364BF9"/>
    <w:rsid w:val="00366ED3"/>
    <w:rsid w:val="0036700D"/>
    <w:rsid w:val="003704D2"/>
    <w:rsid w:val="00370C62"/>
    <w:rsid w:val="00371AC3"/>
    <w:rsid w:val="003727E2"/>
    <w:rsid w:val="00374AF7"/>
    <w:rsid w:val="00374B6F"/>
    <w:rsid w:val="00377DCC"/>
    <w:rsid w:val="0038038D"/>
    <w:rsid w:val="00380B9F"/>
    <w:rsid w:val="00380D8C"/>
    <w:rsid w:val="0038107E"/>
    <w:rsid w:val="00381FDD"/>
    <w:rsid w:val="00382F9C"/>
    <w:rsid w:val="003838EC"/>
    <w:rsid w:val="00385372"/>
    <w:rsid w:val="00386BE7"/>
    <w:rsid w:val="00387478"/>
    <w:rsid w:val="00390C6C"/>
    <w:rsid w:val="00391EF0"/>
    <w:rsid w:val="003932CB"/>
    <w:rsid w:val="003936A8"/>
    <w:rsid w:val="00393EBC"/>
    <w:rsid w:val="003949A2"/>
    <w:rsid w:val="00394F89"/>
    <w:rsid w:val="0039530B"/>
    <w:rsid w:val="0039656D"/>
    <w:rsid w:val="0039697E"/>
    <w:rsid w:val="00396B6D"/>
    <w:rsid w:val="003976D3"/>
    <w:rsid w:val="003A0BC0"/>
    <w:rsid w:val="003A0D72"/>
    <w:rsid w:val="003A13C7"/>
    <w:rsid w:val="003A2255"/>
    <w:rsid w:val="003A4870"/>
    <w:rsid w:val="003A6B42"/>
    <w:rsid w:val="003A6EAE"/>
    <w:rsid w:val="003B0C6A"/>
    <w:rsid w:val="003B1379"/>
    <w:rsid w:val="003B1469"/>
    <w:rsid w:val="003B28D1"/>
    <w:rsid w:val="003B2CFE"/>
    <w:rsid w:val="003B3F41"/>
    <w:rsid w:val="003B3FFB"/>
    <w:rsid w:val="003B4C4D"/>
    <w:rsid w:val="003B6F3A"/>
    <w:rsid w:val="003B7CF7"/>
    <w:rsid w:val="003C07AA"/>
    <w:rsid w:val="003C096F"/>
    <w:rsid w:val="003C1B6F"/>
    <w:rsid w:val="003C1EAF"/>
    <w:rsid w:val="003C43F4"/>
    <w:rsid w:val="003C4793"/>
    <w:rsid w:val="003C534A"/>
    <w:rsid w:val="003C7504"/>
    <w:rsid w:val="003C774E"/>
    <w:rsid w:val="003C790C"/>
    <w:rsid w:val="003D0230"/>
    <w:rsid w:val="003D1889"/>
    <w:rsid w:val="003D3E93"/>
    <w:rsid w:val="003D457D"/>
    <w:rsid w:val="003D4C41"/>
    <w:rsid w:val="003D70B5"/>
    <w:rsid w:val="003D796F"/>
    <w:rsid w:val="003E0D63"/>
    <w:rsid w:val="003E10D1"/>
    <w:rsid w:val="003E1645"/>
    <w:rsid w:val="003E3AC7"/>
    <w:rsid w:val="003E47CE"/>
    <w:rsid w:val="003E5B7A"/>
    <w:rsid w:val="003E64BD"/>
    <w:rsid w:val="003E6FFB"/>
    <w:rsid w:val="003F0D1A"/>
    <w:rsid w:val="003F1499"/>
    <w:rsid w:val="003F364C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10BE"/>
    <w:rsid w:val="004121FD"/>
    <w:rsid w:val="00413784"/>
    <w:rsid w:val="00413D28"/>
    <w:rsid w:val="00415FBF"/>
    <w:rsid w:val="00416255"/>
    <w:rsid w:val="00417BB0"/>
    <w:rsid w:val="004203AF"/>
    <w:rsid w:val="00420525"/>
    <w:rsid w:val="00420CA3"/>
    <w:rsid w:val="004213AB"/>
    <w:rsid w:val="00422B59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36853"/>
    <w:rsid w:val="004419A5"/>
    <w:rsid w:val="00441E9D"/>
    <w:rsid w:val="004430D4"/>
    <w:rsid w:val="00444F6C"/>
    <w:rsid w:val="00445EAF"/>
    <w:rsid w:val="00445EC6"/>
    <w:rsid w:val="00447048"/>
    <w:rsid w:val="004475EE"/>
    <w:rsid w:val="004479E2"/>
    <w:rsid w:val="00447F22"/>
    <w:rsid w:val="00450EB9"/>
    <w:rsid w:val="0045111D"/>
    <w:rsid w:val="00451716"/>
    <w:rsid w:val="0045195E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67CB3"/>
    <w:rsid w:val="00470CB9"/>
    <w:rsid w:val="00471F15"/>
    <w:rsid w:val="004727A3"/>
    <w:rsid w:val="004742EC"/>
    <w:rsid w:val="004758D8"/>
    <w:rsid w:val="00475E4A"/>
    <w:rsid w:val="00475EB2"/>
    <w:rsid w:val="00476F56"/>
    <w:rsid w:val="00481638"/>
    <w:rsid w:val="00481992"/>
    <w:rsid w:val="00482025"/>
    <w:rsid w:val="00482124"/>
    <w:rsid w:val="004823E3"/>
    <w:rsid w:val="0048268C"/>
    <w:rsid w:val="004828B1"/>
    <w:rsid w:val="004833AA"/>
    <w:rsid w:val="00483446"/>
    <w:rsid w:val="004838D0"/>
    <w:rsid w:val="00484FAF"/>
    <w:rsid w:val="00485745"/>
    <w:rsid w:val="00485F70"/>
    <w:rsid w:val="00487746"/>
    <w:rsid w:val="00487885"/>
    <w:rsid w:val="00487BD1"/>
    <w:rsid w:val="004933A0"/>
    <w:rsid w:val="00493723"/>
    <w:rsid w:val="0049404D"/>
    <w:rsid w:val="004941B1"/>
    <w:rsid w:val="0049566F"/>
    <w:rsid w:val="00497763"/>
    <w:rsid w:val="004977F0"/>
    <w:rsid w:val="004A2172"/>
    <w:rsid w:val="004A2551"/>
    <w:rsid w:val="004A2E5E"/>
    <w:rsid w:val="004A3B73"/>
    <w:rsid w:val="004A430E"/>
    <w:rsid w:val="004A4611"/>
    <w:rsid w:val="004A4C68"/>
    <w:rsid w:val="004A4C6C"/>
    <w:rsid w:val="004A52DE"/>
    <w:rsid w:val="004A540C"/>
    <w:rsid w:val="004A5932"/>
    <w:rsid w:val="004A5A98"/>
    <w:rsid w:val="004B0576"/>
    <w:rsid w:val="004B21EE"/>
    <w:rsid w:val="004B3122"/>
    <w:rsid w:val="004B51A6"/>
    <w:rsid w:val="004B64A3"/>
    <w:rsid w:val="004C04CA"/>
    <w:rsid w:val="004C1BE9"/>
    <w:rsid w:val="004C24F6"/>
    <w:rsid w:val="004C42CB"/>
    <w:rsid w:val="004C4350"/>
    <w:rsid w:val="004C726E"/>
    <w:rsid w:val="004D19D1"/>
    <w:rsid w:val="004D3611"/>
    <w:rsid w:val="004D4133"/>
    <w:rsid w:val="004D414F"/>
    <w:rsid w:val="004D546D"/>
    <w:rsid w:val="004E0381"/>
    <w:rsid w:val="004E03A0"/>
    <w:rsid w:val="004E0C30"/>
    <w:rsid w:val="004E13BC"/>
    <w:rsid w:val="004E1593"/>
    <w:rsid w:val="004E186F"/>
    <w:rsid w:val="004E30DE"/>
    <w:rsid w:val="004E36D3"/>
    <w:rsid w:val="004E4B68"/>
    <w:rsid w:val="004E4BF2"/>
    <w:rsid w:val="004E61BC"/>
    <w:rsid w:val="004E6491"/>
    <w:rsid w:val="004E786A"/>
    <w:rsid w:val="004F080C"/>
    <w:rsid w:val="004F1834"/>
    <w:rsid w:val="004F199D"/>
    <w:rsid w:val="004F2073"/>
    <w:rsid w:val="004F4B28"/>
    <w:rsid w:val="004F523C"/>
    <w:rsid w:val="004F56A4"/>
    <w:rsid w:val="004F77F7"/>
    <w:rsid w:val="00500545"/>
    <w:rsid w:val="005006AF"/>
    <w:rsid w:val="00501FDF"/>
    <w:rsid w:val="00503593"/>
    <w:rsid w:val="005041EE"/>
    <w:rsid w:val="005048AA"/>
    <w:rsid w:val="0050586B"/>
    <w:rsid w:val="00506230"/>
    <w:rsid w:val="005062AF"/>
    <w:rsid w:val="005063AC"/>
    <w:rsid w:val="005065DF"/>
    <w:rsid w:val="005071EA"/>
    <w:rsid w:val="00510572"/>
    <w:rsid w:val="0051079E"/>
    <w:rsid w:val="005109A8"/>
    <w:rsid w:val="00511DFC"/>
    <w:rsid w:val="0051265E"/>
    <w:rsid w:val="00512CBC"/>
    <w:rsid w:val="00514961"/>
    <w:rsid w:val="00515376"/>
    <w:rsid w:val="0051538E"/>
    <w:rsid w:val="0051635A"/>
    <w:rsid w:val="0051762C"/>
    <w:rsid w:val="00517743"/>
    <w:rsid w:val="00520348"/>
    <w:rsid w:val="0052166F"/>
    <w:rsid w:val="00523441"/>
    <w:rsid w:val="005259CB"/>
    <w:rsid w:val="00526AB7"/>
    <w:rsid w:val="00527B30"/>
    <w:rsid w:val="00527DE4"/>
    <w:rsid w:val="00530C4D"/>
    <w:rsid w:val="00530F23"/>
    <w:rsid w:val="00532F0F"/>
    <w:rsid w:val="00533CC6"/>
    <w:rsid w:val="00534FBB"/>
    <w:rsid w:val="00536C23"/>
    <w:rsid w:val="00537939"/>
    <w:rsid w:val="00537ECF"/>
    <w:rsid w:val="00537F3A"/>
    <w:rsid w:val="005414E1"/>
    <w:rsid w:val="005418D0"/>
    <w:rsid w:val="00541AFC"/>
    <w:rsid w:val="00541CB8"/>
    <w:rsid w:val="00541D2C"/>
    <w:rsid w:val="00542050"/>
    <w:rsid w:val="00542624"/>
    <w:rsid w:val="0054271F"/>
    <w:rsid w:val="0054288A"/>
    <w:rsid w:val="00542972"/>
    <w:rsid w:val="00543503"/>
    <w:rsid w:val="00543B95"/>
    <w:rsid w:val="00544A42"/>
    <w:rsid w:val="00545895"/>
    <w:rsid w:val="00546A1E"/>
    <w:rsid w:val="00550B7C"/>
    <w:rsid w:val="00551289"/>
    <w:rsid w:val="00551734"/>
    <w:rsid w:val="00553506"/>
    <w:rsid w:val="00553952"/>
    <w:rsid w:val="00554724"/>
    <w:rsid w:val="00554DBB"/>
    <w:rsid w:val="00554F61"/>
    <w:rsid w:val="005555FF"/>
    <w:rsid w:val="005601E6"/>
    <w:rsid w:val="00560284"/>
    <w:rsid w:val="0056046D"/>
    <w:rsid w:val="00563F63"/>
    <w:rsid w:val="00564488"/>
    <w:rsid w:val="00564AED"/>
    <w:rsid w:val="00565054"/>
    <w:rsid w:val="00565F54"/>
    <w:rsid w:val="0056616A"/>
    <w:rsid w:val="00567E80"/>
    <w:rsid w:val="00571153"/>
    <w:rsid w:val="00571299"/>
    <w:rsid w:val="00572844"/>
    <w:rsid w:val="00572A72"/>
    <w:rsid w:val="00572B3A"/>
    <w:rsid w:val="00572F17"/>
    <w:rsid w:val="00573A74"/>
    <w:rsid w:val="00575236"/>
    <w:rsid w:val="005777D4"/>
    <w:rsid w:val="00577AAB"/>
    <w:rsid w:val="00580767"/>
    <w:rsid w:val="00580A63"/>
    <w:rsid w:val="00581BB2"/>
    <w:rsid w:val="00582C57"/>
    <w:rsid w:val="00583D92"/>
    <w:rsid w:val="005865FB"/>
    <w:rsid w:val="00586887"/>
    <w:rsid w:val="00587ED8"/>
    <w:rsid w:val="00592088"/>
    <w:rsid w:val="005925A5"/>
    <w:rsid w:val="00592FFA"/>
    <w:rsid w:val="0059317E"/>
    <w:rsid w:val="00594AD8"/>
    <w:rsid w:val="00595702"/>
    <w:rsid w:val="0059571D"/>
    <w:rsid w:val="0059576C"/>
    <w:rsid w:val="0059669B"/>
    <w:rsid w:val="005A0F79"/>
    <w:rsid w:val="005A1039"/>
    <w:rsid w:val="005A18E4"/>
    <w:rsid w:val="005A23DF"/>
    <w:rsid w:val="005A3B74"/>
    <w:rsid w:val="005A4E20"/>
    <w:rsid w:val="005A7665"/>
    <w:rsid w:val="005A76B8"/>
    <w:rsid w:val="005B1325"/>
    <w:rsid w:val="005B141C"/>
    <w:rsid w:val="005B1776"/>
    <w:rsid w:val="005B1930"/>
    <w:rsid w:val="005B3021"/>
    <w:rsid w:val="005B377C"/>
    <w:rsid w:val="005B44F0"/>
    <w:rsid w:val="005B4761"/>
    <w:rsid w:val="005B4E1C"/>
    <w:rsid w:val="005B735F"/>
    <w:rsid w:val="005B73B1"/>
    <w:rsid w:val="005B7A03"/>
    <w:rsid w:val="005B7FAC"/>
    <w:rsid w:val="005C10B0"/>
    <w:rsid w:val="005C191D"/>
    <w:rsid w:val="005C3719"/>
    <w:rsid w:val="005C56AD"/>
    <w:rsid w:val="005C5B34"/>
    <w:rsid w:val="005C5C52"/>
    <w:rsid w:val="005C63AA"/>
    <w:rsid w:val="005D1397"/>
    <w:rsid w:val="005D1A3D"/>
    <w:rsid w:val="005D2E59"/>
    <w:rsid w:val="005D46D6"/>
    <w:rsid w:val="005D4CC0"/>
    <w:rsid w:val="005D5557"/>
    <w:rsid w:val="005D75E6"/>
    <w:rsid w:val="005E10E9"/>
    <w:rsid w:val="005E11E3"/>
    <w:rsid w:val="005E1EBB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907"/>
    <w:rsid w:val="005F0E29"/>
    <w:rsid w:val="005F0EA8"/>
    <w:rsid w:val="005F0F2D"/>
    <w:rsid w:val="005F1A1B"/>
    <w:rsid w:val="005F5503"/>
    <w:rsid w:val="006008E2"/>
    <w:rsid w:val="00600C5A"/>
    <w:rsid w:val="00600C77"/>
    <w:rsid w:val="0060186A"/>
    <w:rsid w:val="00601877"/>
    <w:rsid w:val="00603669"/>
    <w:rsid w:val="0060373C"/>
    <w:rsid w:val="00604808"/>
    <w:rsid w:val="006049AC"/>
    <w:rsid w:val="0060601E"/>
    <w:rsid w:val="006064A7"/>
    <w:rsid w:val="00607CCF"/>
    <w:rsid w:val="00611249"/>
    <w:rsid w:val="00612640"/>
    <w:rsid w:val="006148EE"/>
    <w:rsid w:val="00614BED"/>
    <w:rsid w:val="00615773"/>
    <w:rsid w:val="00620012"/>
    <w:rsid w:val="00620A0C"/>
    <w:rsid w:val="00621765"/>
    <w:rsid w:val="00621B3E"/>
    <w:rsid w:val="006232B2"/>
    <w:rsid w:val="00623C8E"/>
    <w:rsid w:val="00623F80"/>
    <w:rsid w:val="00625995"/>
    <w:rsid w:val="00625D9E"/>
    <w:rsid w:val="0062729A"/>
    <w:rsid w:val="006274B8"/>
    <w:rsid w:val="006308BE"/>
    <w:rsid w:val="006311A1"/>
    <w:rsid w:val="006330E1"/>
    <w:rsid w:val="00633647"/>
    <w:rsid w:val="00633AE2"/>
    <w:rsid w:val="00633D19"/>
    <w:rsid w:val="00635092"/>
    <w:rsid w:val="006355EE"/>
    <w:rsid w:val="0063680F"/>
    <w:rsid w:val="00637995"/>
    <w:rsid w:val="0064076C"/>
    <w:rsid w:val="00641343"/>
    <w:rsid w:val="00641383"/>
    <w:rsid w:val="0064226D"/>
    <w:rsid w:val="00642668"/>
    <w:rsid w:val="00642DBB"/>
    <w:rsid w:val="00643AF8"/>
    <w:rsid w:val="006461F9"/>
    <w:rsid w:val="00646C72"/>
    <w:rsid w:val="00647A96"/>
    <w:rsid w:val="006507A9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4931"/>
    <w:rsid w:val="00665030"/>
    <w:rsid w:val="006651AD"/>
    <w:rsid w:val="00666393"/>
    <w:rsid w:val="00666DA7"/>
    <w:rsid w:val="00667476"/>
    <w:rsid w:val="00672483"/>
    <w:rsid w:val="00675C05"/>
    <w:rsid w:val="00676989"/>
    <w:rsid w:val="00676C6C"/>
    <w:rsid w:val="00676E1A"/>
    <w:rsid w:val="0068038E"/>
    <w:rsid w:val="00680C60"/>
    <w:rsid w:val="00681D78"/>
    <w:rsid w:val="00682439"/>
    <w:rsid w:val="00682E93"/>
    <w:rsid w:val="00683587"/>
    <w:rsid w:val="00684092"/>
    <w:rsid w:val="00684872"/>
    <w:rsid w:val="00685889"/>
    <w:rsid w:val="0068656E"/>
    <w:rsid w:val="006869C4"/>
    <w:rsid w:val="00686C74"/>
    <w:rsid w:val="006903A3"/>
    <w:rsid w:val="006905A9"/>
    <w:rsid w:val="00690ECF"/>
    <w:rsid w:val="006918CB"/>
    <w:rsid w:val="006928FE"/>
    <w:rsid w:val="00693167"/>
    <w:rsid w:val="006933A5"/>
    <w:rsid w:val="0069343F"/>
    <w:rsid w:val="00695934"/>
    <w:rsid w:val="00696E4B"/>
    <w:rsid w:val="006A0821"/>
    <w:rsid w:val="006A2C49"/>
    <w:rsid w:val="006A3143"/>
    <w:rsid w:val="006A4749"/>
    <w:rsid w:val="006A4A31"/>
    <w:rsid w:val="006A4ADD"/>
    <w:rsid w:val="006A4BCC"/>
    <w:rsid w:val="006A571B"/>
    <w:rsid w:val="006A68E4"/>
    <w:rsid w:val="006A6E30"/>
    <w:rsid w:val="006A7323"/>
    <w:rsid w:val="006B1770"/>
    <w:rsid w:val="006B1777"/>
    <w:rsid w:val="006B35E9"/>
    <w:rsid w:val="006B3A13"/>
    <w:rsid w:val="006B4100"/>
    <w:rsid w:val="006B68DA"/>
    <w:rsid w:val="006B7E14"/>
    <w:rsid w:val="006C2D17"/>
    <w:rsid w:val="006C3406"/>
    <w:rsid w:val="006C3691"/>
    <w:rsid w:val="006C39A9"/>
    <w:rsid w:val="006C459A"/>
    <w:rsid w:val="006C5BBC"/>
    <w:rsid w:val="006C6180"/>
    <w:rsid w:val="006C61F3"/>
    <w:rsid w:val="006C7A14"/>
    <w:rsid w:val="006C7A94"/>
    <w:rsid w:val="006D06CD"/>
    <w:rsid w:val="006D0FDE"/>
    <w:rsid w:val="006D10BB"/>
    <w:rsid w:val="006D1FE4"/>
    <w:rsid w:val="006D3AE6"/>
    <w:rsid w:val="006D3C13"/>
    <w:rsid w:val="006D44B7"/>
    <w:rsid w:val="006D485A"/>
    <w:rsid w:val="006D4C0F"/>
    <w:rsid w:val="006D79AB"/>
    <w:rsid w:val="006D7F6E"/>
    <w:rsid w:val="006E0B6F"/>
    <w:rsid w:val="006E0DA9"/>
    <w:rsid w:val="006E2D61"/>
    <w:rsid w:val="006E3246"/>
    <w:rsid w:val="006E32FB"/>
    <w:rsid w:val="006E3D57"/>
    <w:rsid w:val="006E52BE"/>
    <w:rsid w:val="006E5905"/>
    <w:rsid w:val="006E5D14"/>
    <w:rsid w:val="006E6F48"/>
    <w:rsid w:val="006E7F59"/>
    <w:rsid w:val="006F088F"/>
    <w:rsid w:val="006F2586"/>
    <w:rsid w:val="006F2D82"/>
    <w:rsid w:val="006F30C6"/>
    <w:rsid w:val="006F3238"/>
    <w:rsid w:val="006F36A4"/>
    <w:rsid w:val="006F3A45"/>
    <w:rsid w:val="006F3B15"/>
    <w:rsid w:val="006F4936"/>
    <w:rsid w:val="006F54FC"/>
    <w:rsid w:val="006F7B7C"/>
    <w:rsid w:val="00700D54"/>
    <w:rsid w:val="00701231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4F37"/>
    <w:rsid w:val="0072788E"/>
    <w:rsid w:val="00727A62"/>
    <w:rsid w:val="00732162"/>
    <w:rsid w:val="007328FB"/>
    <w:rsid w:val="00733A77"/>
    <w:rsid w:val="007348FC"/>
    <w:rsid w:val="007352B2"/>
    <w:rsid w:val="00735700"/>
    <w:rsid w:val="007358E7"/>
    <w:rsid w:val="00736956"/>
    <w:rsid w:val="00736DB9"/>
    <w:rsid w:val="00737D8B"/>
    <w:rsid w:val="00741094"/>
    <w:rsid w:val="00741668"/>
    <w:rsid w:val="00741951"/>
    <w:rsid w:val="00745446"/>
    <w:rsid w:val="0074568D"/>
    <w:rsid w:val="00745E19"/>
    <w:rsid w:val="00746A43"/>
    <w:rsid w:val="00746FB1"/>
    <w:rsid w:val="0074734A"/>
    <w:rsid w:val="007502A3"/>
    <w:rsid w:val="00751563"/>
    <w:rsid w:val="007522FC"/>
    <w:rsid w:val="0075247A"/>
    <w:rsid w:val="00753C65"/>
    <w:rsid w:val="0075422A"/>
    <w:rsid w:val="00754D5D"/>
    <w:rsid w:val="00756C8D"/>
    <w:rsid w:val="00757629"/>
    <w:rsid w:val="00757AAA"/>
    <w:rsid w:val="007604B4"/>
    <w:rsid w:val="0076065A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4DF8"/>
    <w:rsid w:val="0076589E"/>
    <w:rsid w:val="00765AF9"/>
    <w:rsid w:val="007678F4"/>
    <w:rsid w:val="0077018D"/>
    <w:rsid w:val="00770E35"/>
    <w:rsid w:val="00773DE6"/>
    <w:rsid w:val="0077769B"/>
    <w:rsid w:val="00777BA8"/>
    <w:rsid w:val="00780911"/>
    <w:rsid w:val="0078125E"/>
    <w:rsid w:val="007824E5"/>
    <w:rsid w:val="00783626"/>
    <w:rsid w:val="00783B2D"/>
    <w:rsid w:val="00783E4F"/>
    <w:rsid w:val="00784AAB"/>
    <w:rsid w:val="007863DF"/>
    <w:rsid w:val="0078716D"/>
    <w:rsid w:val="007905F7"/>
    <w:rsid w:val="00791292"/>
    <w:rsid w:val="0079139D"/>
    <w:rsid w:val="007917C1"/>
    <w:rsid w:val="00792783"/>
    <w:rsid w:val="0079341E"/>
    <w:rsid w:val="00795D4D"/>
    <w:rsid w:val="007A0A07"/>
    <w:rsid w:val="007A3092"/>
    <w:rsid w:val="007A3546"/>
    <w:rsid w:val="007A39B6"/>
    <w:rsid w:val="007A3BE0"/>
    <w:rsid w:val="007A57AC"/>
    <w:rsid w:val="007B056D"/>
    <w:rsid w:val="007B3E5B"/>
    <w:rsid w:val="007B4772"/>
    <w:rsid w:val="007B575A"/>
    <w:rsid w:val="007B5B56"/>
    <w:rsid w:val="007B6007"/>
    <w:rsid w:val="007B7356"/>
    <w:rsid w:val="007B773A"/>
    <w:rsid w:val="007C0F19"/>
    <w:rsid w:val="007C1173"/>
    <w:rsid w:val="007C254A"/>
    <w:rsid w:val="007C2EBA"/>
    <w:rsid w:val="007C2F76"/>
    <w:rsid w:val="007C399D"/>
    <w:rsid w:val="007C42B0"/>
    <w:rsid w:val="007C458E"/>
    <w:rsid w:val="007C487B"/>
    <w:rsid w:val="007C4B03"/>
    <w:rsid w:val="007C57C1"/>
    <w:rsid w:val="007C63A8"/>
    <w:rsid w:val="007D09E0"/>
    <w:rsid w:val="007D0DD6"/>
    <w:rsid w:val="007D2DD7"/>
    <w:rsid w:val="007D2FC0"/>
    <w:rsid w:val="007D5405"/>
    <w:rsid w:val="007D592F"/>
    <w:rsid w:val="007D679D"/>
    <w:rsid w:val="007D7DCF"/>
    <w:rsid w:val="007E06BC"/>
    <w:rsid w:val="007E0775"/>
    <w:rsid w:val="007E0E31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E6FD2"/>
    <w:rsid w:val="007F0327"/>
    <w:rsid w:val="007F11A2"/>
    <w:rsid w:val="007F12DB"/>
    <w:rsid w:val="007F18E4"/>
    <w:rsid w:val="007F1A20"/>
    <w:rsid w:val="007F1D81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24D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187E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17B8A"/>
    <w:rsid w:val="00820842"/>
    <w:rsid w:val="00821CEB"/>
    <w:rsid w:val="00822523"/>
    <w:rsid w:val="008228EC"/>
    <w:rsid w:val="008239BC"/>
    <w:rsid w:val="008250BD"/>
    <w:rsid w:val="008256DF"/>
    <w:rsid w:val="008259F9"/>
    <w:rsid w:val="00827DDF"/>
    <w:rsid w:val="008304B9"/>
    <w:rsid w:val="00832284"/>
    <w:rsid w:val="008338A2"/>
    <w:rsid w:val="00835333"/>
    <w:rsid w:val="00836A20"/>
    <w:rsid w:val="00836BCE"/>
    <w:rsid w:val="00837D48"/>
    <w:rsid w:val="00837FBF"/>
    <w:rsid w:val="0084023D"/>
    <w:rsid w:val="008405C8"/>
    <w:rsid w:val="00840FFB"/>
    <w:rsid w:val="00841420"/>
    <w:rsid w:val="00843E39"/>
    <w:rsid w:val="00843FB7"/>
    <w:rsid w:val="0084488C"/>
    <w:rsid w:val="0084568C"/>
    <w:rsid w:val="0084572D"/>
    <w:rsid w:val="00845A3D"/>
    <w:rsid w:val="0084610A"/>
    <w:rsid w:val="00847000"/>
    <w:rsid w:val="0084715A"/>
    <w:rsid w:val="00851D9C"/>
    <w:rsid w:val="008544FF"/>
    <w:rsid w:val="0085469D"/>
    <w:rsid w:val="0085569C"/>
    <w:rsid w:val="00857003"/>
    <w:rsid w:val="00860447"/>
    <w:rsid w:val="00860810"/>
    <w:rsid w:val="00860B28"/>
    <w:rsid w:val="008614B3"/>
    <w:rsid w:val="00861A5D"/>
    <w:rsid w:val="0086209C"/>
    <w:rsid w:val="00863A17"/>
    <w:rsid w:val="00864BA5"/>
    <w:rsid w:val="00865CC9"/>
    <w:rsid w:val="00867873"/>
    <w:rsid w:val="00867A06"/>
    <w:rsid w:val="00870BE5"/>
    <w:rsid w:val="00872AC5"/>
    <w:rsid w:val="00873494"/>
    <w:rsid w:val="00874BAF"/>
    <w:rsid w:val="00875259"/>
    <w:rsid w:val="008754BC"/>
    <w:rsid w:val="00875C95"/>
    <w:rsid w:val="0087717D"/>
    <w:rsid w:val="00877B52"/>
    <w:rsid w:val="00877BA4"/>
    <w:rsid w:val="008803C1"/>
    <w:rsid w:val="00880AC6"/>
    <w:rsid w:val="00881FE6"/>
    <w:rsid w:val="00882563"/>
    <w:rsid w:val="00884691"/>
    <w:rsid w:val="0088746A"/>
    <w:rsid w:val="00891BCE"/>
    <w:rsid w:val="008924C3"/>
    <w:rsid w:val="00894052"/>
    <w:rsid w:val="00895138"/>
    <w:rsid w:val="008965BD"/>
    <w:rsid w:val="008A022F"/>
    <w:rsid w:val="008A051E"/>
    <w:rsid w:val="008A38B5"/>
    <w:rsid w:val="008A3B97"/>
    <w:rsid w:val="008A43AC"/>
    <w:rsid w:val="008A444C"/>
    <w:rsid w:val="008A4EB1"/>
    <w:rsid w:val="008A559A"/>
    <w:rsid w:val="008B0FA0"/>
    <w:rsid w:val="008B31C1"/>
    <w:rsid w:val="008B39B6"/>
    <w:rsid w:val="008B5098"/>
    <w:rsid w:val="008B54CE"/>
    <w:rsid w:val="008B5A83"/>
    <w:rsid w:val="008B699C"/>
    <w:rsid w:val="008B759F"/>
    <w:rsid w:val="008C09BB"/>
    <w:rsid w:val="008C0AC1"/>
    <w:rsid w:val="008C1616"/>
    <w:rsid w:val="008C1BA0"/>
    <w:rsid w:val="008C2A84"/>
    <w:rsid w:val="008C4711"/>
    <w:rsid w:val="008C498E"/>
    <w:rsid w:val="008C5DC4"/>
    <w:rsid w:val="008C6E70"/>
    <w:rsid w:val="008C758A"/>
    <w:rsid w:val="008D00FB"/>
    <w:rsid w:val="008D0602"/>
    <w:rsid w:val="008D0B10"/>
    <w:rsid w:val="008D1DFC"/>
    <w:rsid w:val="008D27C8"/>
    <w:rsid w:val="008D4118"/>
    <w:rsid w:val="008D653F"/>
    <w:rsid w:val="008D68FA"/>
    <w:rsid w:val="008D7CF8"/>
    <w:rsid w:val="008D7E58"/>
    <w:rsid w:val="008E04B9"/>
    <w:rsid w:val="008E0C6D"/>
    <w:rsid w:val="008E1D47"/>
    <w:rsid w:val="008E295C"/>
    <w:rsid w:val="008E3C9E"/>
    <w:rsid w:val="008E6737"/>
    <w:rsid w:val="008E6F54"/>
    <w:rsid w:val="008F1AE6"/>
    <w:rsid w:val="008F22B6"/>
    <w:rsid w:val="008F32C8"/>
    <w:rsid w:val="008F3C2C"/>
    <w:rsid w:val="008F3C67"/>
    <w:rsid w:val="008F410D"/>
    <w:rsid w:val="008F440B"/>
    <w:rsid w:val="008F44AD"/>
    <w:rsid w:val="008F4A2D"/>
    <w:rsid w:val="008F4A86"/>
    <w:rsid w:val="008F6906"/>
    <w:rsid w:val="008F6E04"/>
    <w:rsid w:val="008F7A39"/>
    <w:rsid w:val="008F7D69"/>
    <w:rsid w:val="00901051"/>
    <w:rsid w:val="0090155E"/>
    <w:rsid w:val="0090179C"/>
    <w:rsid w:val="009024C1"/>
    <w:rsid w:val="00902BF2"/>
    <w:rsid w:val="00902D83"/>
    <w:rsid w:val="00903F9D"/>
    <w:rsid w:val="00903FCB"/>
    <w:rsid w:val="00905D49"/>
    <w:rsid w:val="0090699B"/>
    <w:rsid w:val="00907198"/>
    <w:rsid w:val="0091169B"/>
    <w:rsid w:val="00911B69"/>
    <w:rsid w:val="009145D2"/>
    <w:rsid w:val="00914933"/>
    <w:rsid w:val="00914A69"/>
    <w:rsid w:val="0091520A"/>
    <w:rsid w:val="0091589F"/>
    <w:rsid w:val="00920E83"/>
    <w:rsid w:val="00920F39"/>
    <w:rsid w:val="00921219"/>
    <w:rsid w:val="0092270A"/>
    <w:rsid w:val="00922FA9"/>
    <w:rsid w:val="009236BE"/>
    <w:rsid w:val="00923CF1"/>
    <w:rsid w:val="0092414A"/>
    <w:rsid w:val="009241BA"/>
    <w:rsid w:val="009246ED"/>
    <w:rsid w:val="00924828"/>
    <w:rsid w:val="00926B0D"/>
    <w:rsid w:val="0092760C"/>
    <w:rsid w:val="00927B97"/>
    <w:rsid w:val="00930999"/>
    <w:rsid w:val="00932D4B"/>
    <w:rsid w:val="00933339"/>
    <w:rsid w:val="00933CB4"/>
    <w:rsid w:val="0093507A"/>
    <w:rsid w:val="00936249"/>
    <w:rsid w:val="00937E98"/>
    <w:rsid w:val="00940EE4"/>
    <w:rsid w:val="00941266"/>
    <w:rsid w:val="00941C6F"/>
    <w:rsid w:val="00942ACB"/>
    <w:rsid w:val="00942BCC"/>
    <w:rsid w:val="00942F14"/>
    <w:rsid w:val="00943DC3"/>
    <w:rsid w:val="00947184"/>
    <w:rsid w:val="009502B4"/>
    <w:rsid w:val="0095042D"/>
    <w:rsid w:val="00950768"/>
    <w:rsid w:val="0095338D"/>
    <w:rsid w:val="009546A7"/>
    <w:rsid w:val="009550A5"/>
    <w:rsid w:val="009554CC"/>
    <w:rsid w:val="00955F77"/>
    <w:rsid w:val="009562B3"/>
    <w:rsid w:val="00957372"/>
    <w:rsid w:val="00963A9B"/>
    <w:rsid w:val="00966824"/>
    <w:rsid w:val="00966DEC"/>
    <w:rsid w:val="0097181F"/>
    <w:rsid w:val="00974659"/>
    <w:rsid w:val="009778C6"/>
    <w:rsid w:val="00980FCB"/>
    <w:rsid w:val="0098338E"/>
    <w:rsid w:val="0098540D"/>
    <w:rsid w:val="009860D9"/>
    <w:rsid w:val="009861B3"/>
    <w:rsid w:val="00986AF2"/>
    <w:rsid w:val="009872E4"/>
    <w:rsid w:val="009904E0"/>
    <w:rsid w:val="00990A57"/>
    <w:rsid w:val="00991391"/>
    <w:rsid w:val="0099170B"/>
    <w:rsid w:val="00991ABE"/>
    <w:rsid w:val="00994303"/>
    <w:rsid w:val="009A0C44"/>
    <w:rsid w:val="009A30BA"/>
    <w:rsid w:val="009A31A0"/>
    <w:rsid w:val="009A34B3"/>
    <w:rsid w:val="009A3A4D"/>
    <w:rsid w:val="009A45CB"/>
    <w:rsid w:val="009A494F"/>
    <w:rsid w:val="009A5A62"/>
    <w:rsid w:val="009A65E9"/>
    <w:rsid w:val="009A725D"/>
    <w:rsid w:val="009A7349"/>
    <w:rsid w:val="009A79FD"/>
    <w:rsid w:val="009B3E62"/>
    <w:rsid w:val="009B503D"/>
    <w:rsid w:val="009B5A74"/>
    <w:rsid w:val="009B5F98"/>
    <w:rsid w:val="009C099E"/>
    <w:rsid w:val="009C10BC"/>
    <w:rsid w:val="009C2E16"/>
    <w:rsid w:val="009C3AD1"/>
    <w:rsid w:val="009C54C4"/>
    <w:rsid w:val="009C7F7F"/>
    <w:rsid w:val="009D024E"/>
    <w:rsid w:val="009D1575"/>
    <w:rsid w:val="009D186A"/>
    <w:rsid w:val="009D2578"/>
    <w:rsid w:val="009D26AA"/>
    <w:rsid w:val="009D31E9"/>
    <w:rsid w:val="009D43E3"/>
    <w:rsid w:val="009D4428"/>
    <w:rsid w:val="009D5D4A"/>
    <w:rsid w:val="009D7B6D"/>
    <w:rsid w:val="009E0563"/>
    <w:rsid w:val="009E05C4"/>
    <w:rsid w:val="009E1674"/>
    <w:rsid w:val="009E1819"/>
    <w:rsid w:val="009E313B"/>
    <w:rsid w:val="009E353D"/>
    <w:rsid w:val="009E5F9A"/>
    <w:rsid w:val="009E6E96"/>
    <w:rsid w:val="009E7AD7"/>
    <w:rsid w:val="009F0B7F"/>
    <w:rsid w:val="009F1B49"/>
    <w:rsid w:val="009F24DF"/>
    <w:rsid w:val="009F27A1"/>
    <w:rsid w:val="009F2E64"/>
    <w:rsid w:val="009F31BC"/>
    <w:rsid w:val="009F4422"/>
    <w:rsid w:val="009F4CFC"/>
    <w:rsid w:val="009F62BB"/>
    <w:rsid w:val="009F63F7"/>
    <w:rsid w:val="009F69D5"/>
    <w:rsid w:val="009F6B05"/>
    <w:rsid w:val="009F7953"/>
    <w:rsid w:val="00A00E78"/>
    <w:rsid w:val="00A0112F"/>
    <w:rsid w:val="00A01DFA"/>
    <w:rsid w:val="00A02699"/>
    <w:rsid w:val="00A0278C"/>
    <w:rsid w:val="00A02F34"/>
    <w:rsid w:val="00A02FCB"/>
    <w:rsid w:val="00A035E6"/>
    <w:rsid w:val="00A043B7"/>
    <w:rsid w:val="00A04FB9"/>
    <w:rsid w:val="00A0671D"/>
    <w:rsid w:val="00A06974"/>
    <w:rsid w:val="00A10484"/>
    <w:rsid w:val="00A10A67"/>
    <w:rsid w:val="00A11C66"/>
    <w:rsid w:val="00A12B62"/>
    <w:rsid w:val="00A12F85"/>
    <w:rsid w:val="00A13070"/>
    <w:rsid w:val="00A14A14"/>
    <w:rsid w:val="00A16031"/>
    <w:rsid w:val="00A17D45"/>
    <w:rsid w:val="00A22C3A"/>
    <w:rsid w:val="00A23FA9"/>
    <w:rsid w:val="00A244ED"/>
    <w:rsid w:val="00A24973"/>
    <w:rsid w:val="00A2514B"/>
    <w:rsid w:val="00A2518B"/>
    <w:rsid w:val="00A26323"/>
    <w:rsid w:val="00A30449"/>
    <w:rsid w:val="00A314A4"/>
    <w:rsid w:val="00A3196F"/>
    <w:rsid w:val="00A3202E"/>
    <w:rsid w:val="00A323D6"/>
    <w:rsid w:val="00A33375"/>
    <w:rsid w:val="00A3390E"/>
    <w:rsid w:val="00A33C94"/>
    <w:rsid w:val="00A34642"/>
    <w:rsid w:val="00A3651F"/>
    <w:rsid w:val="00A4065A"/>
    <w:rsid w:val="00A41072"/>
    <w:rsid w:val="00A41FA2"/>
    <w:rsid w:val="00A4257A"/>
    <w:rsid w:val="00A439EC"/>
    <w:rsid w:val="00A43F3E"/>
    <w:rsid w:val="00A44E61"/>
    <w:rsid w:val="00A4545C"/>
    <w:rsid w:val="00A4563E"/>
    <w:rsid w:val="00A45FEE"/>
    <w:rsid w:val="00A468D2"/>
    <w:rsid w:val="00A47934"/>
    <w:rsid w:val="00A47E12"/>
    <w:rsid w:val="00A5101A"/>
    <w:rsid w:val="00A51B99"/>
    <w:rsid w:val="00A525B6"/>
    <w:rsid w:val="00A5372F"/>
    <w:rsid w:val="00A53A3D"/>
    <w:rsid w:val="00A54125"/>
    <w:rsid w:val="00A55298"/>
    <w:rsid w:val="00A56077"/>
    <w:rsid w:val="00A562D8"/>
    <w:rsid w:val="00A571EB"/>
    <w:rsid w:val="00A60388"/>
    <w:rsid w:val="00A64005"/>
    <w:rsid w:val="00A65C6A"/>
    <w:rsid w:val="00A6618A"/>
    <w:rsid w:val="00A6758D"/>
    <w:rsid w:val="00A70E53"/>
    <w:rsid w:val="00A7156B"/>
    <w:rsid w:val="00A718C3"/>
    <w:rsid w:val="00A72204"/>
    <w:rsid w:val="00A735B3"/>
    <w:rsid w:val="00A75235"/>
    <w:rsid w:val="00A76C7A"/>
    <w:rsid w:val="00A81588"/>
    <w:rsid w:val="00A82E93"/>
    <w:rsid w:val="00A84DA8"/>
    <w:rsid w:val="00A866A4"/>
    <w:rsid w:val="00A86C4C"/>
    <w:rsid w:val="00A877DD"/>
    <w:rsid w:val="00A87D9A"/>
    <w:rsid w:val="00A87DAE"/>
    <w:rsid w:val="00A87F88"/>
    <w:rsid w:val="00A93500"/>
    <w:rsid w:val="00A9384A"/>
    <w:rsid w:val="00A94177"/>
    <w:rsid w:val="00A94288"/>
    <w:rsid w:val="00A94902"/>
    <w:rsid w:val="00A97790"/>
    <w:rsid w:val="00AA0DD0"/>
    <w:rsid w:val="00AA1FB7"/>
    <w:rsid w:val="00AA2F8A"/>
    <w:rsid w:val="00AA37FF"/>
    <w:rsid w:val="00AA5E55"/>
    <w:rsid w:val="00AA61CA"/>
    <w:rsid w:val="00AB0078"/>
    <w:rsid w:val="00AB0AD7"/>
    <w:rsid w:val="00AB1362"/>
    <w:rsid w:val="00AB1FFE"/>
    <w:rsid w:val="00AB4DEB"/>
    <w:rsid w:val="00AB7067"/>
    <w:rsid w:val="00AB74CC"/>
    <w:rsid w:val="00AB794D"/>
    <w:rsid w:val="00AC0347"/>
    <w:rsid w:val="00AC0AAB"/>
    <w:rsid w:val="00AC12F0"/>
    <w:rsid w:val="00AC178E"/>
    <w:rsid w:val="00AC1EB4"/>
    <w:rsid w:val="00AC542D"/>
    <w:rsid w:val="00AC62B7"/>
    <w:rsid w:val="00AC67CE"/>
    <w:rsid w:val="00AC6D65"/>
    <w:rsid w:val="00AC728D"/>
    <w:rsid w:val="00AC758E"/>
    <w:rsid w:val="00AC797E"/>
    <w:rsid w:val="00AC7CEA"/>
    <w:rsid w:val="00AC7EF6"/>
    <w:rsid w:val="00AD0E5A"/>
    <w:rsid w:val="00AD2D85"/>
    <w:rsid w:val="00AD4358"/>
    <w:rsid w:val="00AD4DE3"/>
    <w:rsid w:val="00AD7CF0"/>
    <w:rsid w:val="00AE08F7"/>
    <w:rsid w:val="00AE0A71"/>
    <w:rsid w:val="00AE0EEB"/>
    <w:rsid w:val="00AE1C2E"/>
    <w:rsid w:val="00AE2399"/>
    <w:rsid w:val="00AE3B36"/>
    <w:rsid w:val="00AE5C1B"/>
    <w:rsid w:val="00AE60CA"/>
    <w:rsid w:val="00AE6934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AF74E7"/>
    <w:rsid w:val="00B00A25"/>
    <w:rsid w:val="00B024D1"/>
    <w:rsid w:val="00B02CF2"/>
    <w:rsid w:val="00B02DEB"/>
    <w:rsid w:val="00B03C24"/>
    <w:rsid w:val="00B055CA"/>
    <w:rsid w:val="00B062B7"/>
    <w:rsid w:val="00B114A8"/>
    <w:rsid w:val="00B11A20"/>
    <w:rsid w:val="00B11DA5"/>
    <w:rsid w:val="00B11F9B"/>
    <w:rsid w:val="00B13084"/>
    <w:rsid w:val="00B13D43"/>
    <w:rsid w:val="00B1506C"/>
    <w:rsid w:val="00B16789"/>
    <w:rsid w:val="00B16B0B"/>
    <w:rsid w:val="00B1706D"/>
    <w:rsid w:val="00B2106F"/>
    <w:rsid w:val="00B229C4"/>
    <w:rsid w:val="00B235D5"/>
    <w:rsid w:val="00B23A07"/>
    <w:rsid w:val="00B255E3"/>
    <w:rsid w:val="00B26317"/>
    <w:rsid w:val="00B26789"/>
    <w:rsid w:val="00B27337"/>
    <w:rsid w:val="00B2799B"/>
    <w:rsid w:val="00B27AAA"/>
    <w:rsid w:val="00B30275"/>
    <w:rsid w:val="00B31405"/>
    <w:rsid w:val="00B3277C"/>
    <w:rsid w:val="00B328BF"/>
    <w:rsid w:val="00B32BBE"/>
    <w:rsid w:val="00B33E05"/>
    <w:rsid w:val="00B34C9A"/>
    <w:rsid w:val="00B35126"/>
    <w:rsid w:val="00B35E45"/>
    <w:rsid w:val="00B36340"/>
    <w:rsid w:val="00B373E0"/>
    <w:rsid w:val="00B374BC"/>
    <w:rsid w:val="00B40143"/>
    <w:rsid w:val="00B419D1"/>
    <w:rsid w:val="00B4282C"/>
    <w:rsid w:val="00B45826"/>
    <w:rsid w:val="00B45D67"/>
    <w:rsid w:val="00B462B6"/>
    <w:rsid w:val="00B467F2"/>
    <w:rsid w:val="00B46C6C"/>
    <w:rsid w:val="00B47A25"/>
    <w:rsid w:val="00B47C61"/>
    <w:rsid w:val="00B50A12"/>
    <w:rsid w:val="00B51063"/>
    <w:rsid w:val="00B5385D"/>
    <w:rsid w:val="00B53F96"/>
    <w:rsid w:val="00B54503"/>
    <w:rsid w:val="00B55217"/>
    <w:rsid w:val="00B557F9"/>
    <w:rsid w:val="00B55B33"/>
    <w:rsid w:val="00B55C2D"/>
    <w:rsid w:val="00B56C84"/>
    <w:rsid w:val="00B57020"/>
    <w:rsid w:val="00B610D0"/>
    <w:rsid w:val="00B64627"/>
    <w:rsid w:val="00B64C00"/>
    <w:rsid w:val="00B6538C"/>
    <w:rsid w:val="00B65F7F"/>
    <w:rsid w:val="00B66B9A"/>
    <w:rsid w:val="00B67EC5"/>
    <w:rsid w:val="00B705C5"/>
    <w:rsid w:val="00B71615"/>
    <w:rsid w:val="00B7186B"/>
    <w:rsid w:val="00B71BBD"/>
    <w:rsid w:val="00B74709"/>
    <w:rsid w:val="00B7493A"/>
    <w:rsid w:val="00B76F65"/>
    <w:rsid w:val="00B80F42"/>
    <w:rsid w:val="00B80F8F"/>
    <w:rsid w:val="00B82553"/>
    <w:rsid w:val="00B83ED5"/>
    <w:rsid w:val="00B841D9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4DD3"/>
    <w:rsid w:val="00B963D2"/>
    <w:rsid w:val="00B976B3"/>
    <w:rsid w:val="00BA2FE7"/>
    <w:rsid w:val="00BA31C1"/>
    <w:rsid w:val="00BA3E07"/>
    <w:rsid w:val="00BA4614"/>
    <w:rsid w:val="00BA47AF"/>
    <w:rsid w:val="00BA57B3"/>
    <w:rsid w:val="00BA689E"/>
    <w:rsid w:val="00BA765B"/>
    <w:rsid w:val="00BB1DF2"/>
    <w:rsid w:val="00BB22A7"/>
    <w:rsid w:val="00BB2E05"/>
    <w:rsid w:val="00BB37EA"/>
    <w:rsid w:val="00BB4296"/>
    <w:rsid w:val="00BB5AC8"/>
    <w:rsid w:val="00BB609B"/>
    <w:rsid w:val="00BB6622"/>
    <w:rsid w:val="00BC0A4D"/>
    <w:rsid w:val="00BC1FC6"/>
    <w:rsid w:val="00BC28B4"/>
    <w:rsid w:val="00BC4DB3"/>
    <w:rsid w:val="00BD0C07"/>
    <w:rsid w:val="00BD16EA"/>
    <w:rsid w:val="00BD2240"/>
    <w:rsid w:val="00BD6A99"/>
    <w:rsid w:val="00BD72FC"/>
    <w:rsid w:val="00BD778F"/>
    <w:rsid w:val="00BE17B6"/>
    <w:rsid w:val="00BE2735"/>
    <w:rsid w:val="00BE2FC1"/>
    <w:rsid w:val="00BE4534"/>
    <w:rsid w:val="00BE646A"/>
    <w:rsid w:val="00BE66C3"/>
    <w:rsid w:val="00BE6FA0"/>
    <w:rsid w:val="00BE70F0"/>
    <w:rsid w:val="00BF0346"/>
    <w:rsid w:val="00BF10C2"/>
    <w:rsid w:val="00BF110F"/>
    <w:rsid w:val="00BF58F7"/>
    <w:rsid w:val="00BF5D37"/>
    <w:rsid w:val="00C000D3"/>
    <w:rsid w:val="00C015F0"/>
    <w:rsid w:val="00C01A4F"/>
    <w:rsid w:val="00C01C8D"/>
    <w:rsid w:val="00C033AC"/>
    <w:rsid w:val="00C03447"/>
    <w:rsid w:val="00C0373F"/>
    <w:rsid w:val="00C04344"/>
    <w:rsid w:val="00C0564D"/>
    <w:rsid w:val="00C0697E"/>
    <w:rsid w:val="00C06B8E"/>
    <w:rsid w:val="00C1015D"/>
    <w:rsid w:val="00C10AC1"/>
    <w:rsid w:val="00C1117C"/>
    <w:rsid w:val="00C11603"/>
    <w:rsid w:val="00C1268C"/>
    <w:rsid w:val="00C14C4B"/>
    <w:rsid w:val="00C14E2F"/>
    <w:rsid w:val="00C1519D"/>
    <w:rsid w:val="00C1745B"/>
    <w:rsid w:val="00C21340"/>
    <w:rsid w:val="00C22960"/>
    <w:rsid w:val="00C2425E"/>
    <w:rsid w:val="00C24FBE"/>
    <w:rsid w:val="00C26A56"/>
    <w:rsid w:val="00C30932"/>
    <w:rsid w:val="00C3227A"/>
    <w:rsid w:val="00C322C3"/>
    <w:rsid w:val="00C325FD"/>
    <w:rsid w:val="00C32FBE"/>
    <w:rsid w:val="00C3364B"/>
    <w:rsid w:val="00C33BD4"/>
    <w:rsid w:val="00C34D50"/>
    <w:rsid w:val="00C36BBF"/>
    <w:rsid w:val="00C37E0D"/>
    <w:rsid w:val="00C40E7D"/>
    <w:rsid w:val="00C40F05"/>
    <w:rsid w:val="00C40F5D"/>
    <w:rsid w:val="00C40FBF"/>
    <w:rsid w:val="00C43EA4"/>
    <w:rsid w:val="00C460D9"/>
    <w:rsid w:val="00C502BF"/>
    <w:rsid w:val="00C5068D"/>
    <w:rsid w:val="00C52C79"/>
    <w:rsid w:val="00C535D5"/>
    <w:rsid w:val="00C56326"/>
    <w:rsid w:val="00C56673"/>
    <w:rsid w:val="00C57B5E"/>
    <w:rsid w:val="00C604E7"/>
    <w:rsid w:val="00C60B05"/>
    <w:rsid w:val="00C621B3"/>
    <w:rsid w:val="00C6493C"/>
    <w:rsid w:val="00C666A4"/>
    <w:rsid w:val="00C66A6D"/>
    <w:rsid w:val="00C66B40"/>
    <w:rsid w:val="00C674E9"/>
    <w:rsid w:val="00C70227"/>
    <w:rsid w:val="00C70335"/>
    <w:rsid w:val="00C7107E"/>
    <w:rsid w:val="00C712A6"/>
    <w:rsid w:val="00C71940"/>
    <w:rsid w:val="00C72D41"/>
    <w:rsid w:val="00C743E4"/>
    <w:rsid w:val="00C7478D"/>
    <w:rsid w:val="00C749C8"/>
    <w:rsid w:val="00C759CA"/>
    <w:rsid w:val="00C774F8"/>
    <w:rsid w:val="00C77646"/>
    <w:rsid w:val="00C77DB8"/>
    <w:rsid w:val="00C80107"/>
    <w:rsid w:val="00C81928"/>
    <w:rsid w:val="00C82CA0"/>
    <w:rsid w:val="00C83DBA"/>
    <w:rsid w:val="00C847FD"/>
    <w:rsid w:val="00C85DED"/>
    <w:rsid w:val="00C86885"/>
    <w:rsid w:val="00C8745A"/>
    <w:rsid w:val="00C87907"/>
    <w:rsid w:val="00C87FF6"/>
    <w:rsid w:val="00C9037C"/>
    <w:rsid w:val="00C90554"/>
    <w:rsid w:val="00C9197A"/>
    <w:rsid w:val="00C923C8"/>
    <w:rsid w:val="00C93752"/>
    <w:rsid w:val="00C93AE6"/>
    <w:rsid w:val="00C946D0"/>
    <w:rsid w:val="00C97357"/>
    <w:rsid w:val="00C9778B"/>
    <w:rsid w:val="00CA00CA"/>
    <w:rsid w:val="00CA164C"/>
    <w:rsid w:val="00CA3804"/>
    <w:rsid w:val="00CA3E6E"/>
    <w:rsid w:val="00CA4C1A"/>
    <w:rsid w:val="00CA5167"/>
    <w:rsid w:val="00CA653E"/>
    <w:rsid w:val="00CA6FF0"/>
    <w:rsid w:val="00CA73C6"/>
    <w:rsid w:val="00CB05A6"/>
    <w:rsid w:val="00CB1033"/>
    <w:rsid w:val="00CB19EF"/>
    <w:rsid w:val="00CB1C8E"/>
    <w:rsid w:val="00CB3145"/>
    <w:rsid w:val="00CB3873"/>
    <w:rsid w:val="00CB3A10"/>
    <w:rsid w:val="00CB4EA3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82"/>
    <w:rsid w:val="00CC75D6"/>
    <w:rsid w:val="00CC7D65"/>
    <w:rsid w:val="00CD3C70"/>
    <w:rsid w:val="00CD3FC6"/>
    <w:rsid w:val="00CD42FB"/>
    <w:rsid w:val="00CD43F3"/>
    <w:rsid w:val="00CD5303"/>
    <w:rsid w:val="00CD5775"/>
    <w:rsid w:val="00CD57E0"/>
    <w:rsid w:val="00CD5929"/>
    <w:rsid w:val="00CD5EC0"/>
    <w:rsid w:val="00CD62F8"/>
    <w:rsid w:val="00CD68E1"/>
    <w:rsid w:val="00CD72AC"/>
    <w:rsid w:val="00CD7310"/>
    <w:rsid w:val="00CE12F7"/>
    <w:rsid w:val="00CE33D2"/>
    <w:rsid w:val="00CE41A6"/>
    <w:rsid w:val="00CE48AB"/>
    <w:rsid w:val="00CE5EEB"/>
    <w:rsid w:val="00CF0E3B"/>
    <w:rsid w:val="00CF1EAC"/>
    <w:rsid w:val="00CF3A14"/>
    <w:rsid w:val="00CF41F9"/>
    <w:rsid w:val="00CF4275"/>
    <w:rsid w:val="00CF495D"/>
    <w:rsid w:val="00CF5688"/>
    <w:rsid w:val="00CF5F55"/>
    <w:rsid w:val="00CF6D67"/>
    <w:rsid w:val="00D047EF"/>
    <w:rsid w:val="00D04C1E"/>
    <w:rsid w:val="00D04CC8"/>
    <w:rsid w:val="00D0692A"/>
    <w:rsid w:val="00D107B7"/>
    <w:rsid w:val="00D142A6"/>
    <w:rsid w:val="00D146E3"/>
    <w:rsid w:val="00D16151"/>
    <w:rsid w:val="00D232E0"/>
    <w:rsid w:val="00D2340C"/>
    <w:rsid w:val="00D2491F"/>
    <w:rsid w:val="00D260DE"/>
    <w:rsid w:val="00D26A58"/>
    <w:rsid w:val="00D27CE8"/>
    <w:rsid w:val="00D300BA"/>
    <w:rsid w:val="00D30501"/>
    <w:rsid w:val="00D30739"/>
    <w:rsid w:val="00D3080A"/>
    <w:rsid w:val="00D3151E"/>
    <w:rsid w:val="00D321E8"/>
    <w:rsid w:val="00D3268C"/>
    <w:rsid w:val="00D3286F"/>
    <w:rsid w:val="00D32B78"/>
    <w:rsid w:val="00D32CE5"/>
    <w:rsid w:val="00D343C0"/>
    <w:rsid w:val="00D345C9"/>
    <w:rsid w:val="00D34DB2"/>
    <w:rsid w:val="00D34FD6"/>
    <w:rsid w:val="00D35965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0896"/>
    <w:rsid w:val="00D51643"/>
    <w:rsid w:val="00D527FD"/>
    <w:rsid w:val="00D541D5"/>
    <w:rsid w:val="00D55495"/>
    <w:rsid w:val="00D560F0"/>
    <w:rsid w:val="00D56DFF"/>
    <w:rsid w:val="00D56E9E"/>
    <w:rsid w:val="00D5703B"/>
    <w:rsid w:val="00D57ED6"/>
    <w:rsid w:val="00D638C3"/>
    <w:rsid w:val="00D6665E"/>
    <w:rsid w:val="00D67768"/>
    <w:rsid w:val="00D70484"/>
    <w:rsid w:val="00D72B63"/>
    <w:rsid w:val="00D745DD"/>
    <w:rsid w:val="00D74F6E"/>
    <w:rsid w:val="00D778C3"/>
    <w:rsid w:val="00D8090D"/>
    <w:rsid w:val="00D818AE"/>
    <w:rsid w:val="00D82A1F"/>
    <w:rsid w:val="00D8381D"/>
    <w:rsid w:val="00D843B1"/>
    <w:rsid w:val="00D84D05"/>
    <w:rsid w:val="00D85CB9"/>
    <w:rsid w:val="00D87223"/>
    <w:rsid w:val="00D87670"/>
    <w:rsid w:val="00D8788E"/>
    <w:rsid w:val="00D90AA1"/>
    <w:rsid w:val="00D90F13"/>
    <w:rsid w:val="00D919D8"/>
    <w:rsid w:val="00D94BA0"/>
    <w:rsid w:val="00D9522A"/>
    <w:rsid w:val="00D96922"/>
    <w:rsid w:val="00DA02EA"/>
    <w:rsid w:val="00DA05AD"/>
    <w:rsid w:val="00DA0AB6"/>
    <w:rsid w:val="00DA0E01"/>
    <w:rsid w:val="00DA1B50"/>
    <w:rsid w:val="00DA39FE"/>
    <w:rsid w:val="00DA4895"/>
    <w:rsid w:val="00DA4FB1"/>
    <w:rsid w:val="00DA5B06"/>
    <w:rsid w:val="00DB0CB5"/>
    <w:rsid w:val="00DB0D71"/>
    <w:rsid w:val="00DB1D0C"/>
    <w:rsid w:val="00DB1E5E"/>
    <w:rsid w:val="00DB38E9"/>
    <w:rsid w:val="00DB4DCF"/>
    <w:rsid w:val="00DB4E62"/>
    <w:rsid w:val="00DB5C43"/>
    <w:rsid w:val="00DB5C58"/>
    <w:rsid w:val="00DB6419"/>
    <w:rsid w:val="00DB6DB7"/>
    <w:rsid w:val="00DB7619"/>
    <w:rsid w:val="00DC06ED"/>
    <w:rsid w:val="00DC0E5D"/>
    <w:rsid w:val="00DC1719"/>
    <w:rsid w:val="00DC1DA0"/>
    <w:rsid w:val="00DC2269"/>
    <w:rsid w:val="00DC4CD3"/>
    <w:rsid w:val="00DC597D"/>
    <w:rsid w:val="00DC5BB8"/>
    <w:rsid w:val="00DC65DC"/>
    <w:rsid w:val="00DC6B1E"/>
    <w:rsid w:val="00DD0097"/>
    <w:rsid w:val="00DD04FD"/>
    <w:rsid w:val="00DD06DB"/>
    <w:rsid w:val="00DD10A4"/>
    <w:rsid w:val="00DD175D"/>
    <w:rsid w:val="00DD20C3"/>
    <w:rsid w:val="00DD261E"/>
    <w:rsid w:val="00DD2C99"/>
    <w:rsid w:val="00DD38F6"/>
    <w:rsid w:val="00DD3907"/>
    <w:rsid w:val="00DE0B1E"/>
    <w:rsid w:val="00DE2125"/>
    <w:rsid w:val="00DE2440"/>
    <w:rsid w:val="00DE318D"/>
    <w:rsid w:val="00DE653C"/>
    <w:rsid w:val="00DE7140"/>
    <w:rsid w:val="00DE775B"/>
    <w:rsid w:val="00DE7A5F"/>
    <w:rsid w:val="00DF0634"/>
    <w:rsid w:val="00DF338B"/>
    <w:rsid w:val="00DF390A"/>
    <w:rsid w:val="00DF46FE"/>
    <w:rsid w:val="00DF4D4C"/>
    <w:rsid w:val="00DF52CF"/>
    <w:rsid w:val="00DF62EA"/>
    <w:rsid w:val="00DF6E54"/>
    <w:rsid w:val="00DF720E"/>
    <w:rsid w:val="00DF7429"/>
    <w:rsid w:val="00DF7736"/>
    <w:rsid w:val="00DF7FB8"/>
    <w:rsid w:val="00E00AE3"/>
    <w:rsid w:val="00E01B0F"/>
    <w:rsid w:val="00E04A50"/>
    <w:rsid w:val="00E05827"/>
    <w:rsid w:val="00E05960"/>
    <w:rsid w:val="00E06086"/>
    <w:rsid w:val="00E06BDE"/>
    <w:rsid w:val="00E06C33"/>
    <w:rsid w:val="00E06CF3"/>
    <w:rsid w:val="00E10473"/>
    <w:rsid w:val="00E108D2"/>
    <w:rsid w:val="00E10AED"/>
    <w:rsid w:val="00E11283"/>
    <w:rsid w:val="00E1185D"/>
    <w:rsid w:val="00E12A69"/>
    <w:rsid w:val="00E13E0D"/>
    <w:rsid w:val="00E159F2"/>
    <w:rsid w:val="00E15C7F"/>
    <w:rsid w:val="00E16431"/>
    <w:rsid w:val="00E20476"/>
    <w:rsid w:val="00E20A35"/>
    <w:rsid w:val="00E218B5"/>
    <w:rsid w:val="00E21F86"/>
    <w:rsid w:val="00E2309B"/>
    <w:rsid w:val="00E2320A"/>
    <w:rsid w:val="00E23716"/>
    <w:rsid w:val="00E23D9F"/>
    <w:rsid w:val="00E24A0B"/>
    <w:rsid w:val="00E26F58"/>
    <w:rsid w:val="00E27181"/>
    <w:rsid w:val="00E2769F"/>
    <w:rsid w:val="00E27C7F"/>
    <w:rsid w:val="00E3015D"/>
    <w:rsid w:val="00E30D98"/>
    <w:rsid w:val="00E311F0"/>
    <w:rsid w:val="00E313DE"/>
    <w:rsid w:val="00E31DDC"/>
    <w:rsid w:val="00E31F44"/>
    <w:rsid w:val="00E32967"/>
    <w:rsid w:val="00E32FF4"/>
    <w:rsid w:val="00E33EAD"/>
    <w:rsid w:val="00E34535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231"/>
    <w:rsid w:val="00E56EE2"/>
    <w:rsid w:val="00E60294"/>
    <w:rsid w:val="00E60631"/>
    <w:rsid w:val="00E60E9D"/>
    <w:rsid w:val="00E62D3D"/>
    <w:rsid w:val="00E64889"/>
    <w:rsid w:val="00E64FF0"/>
    <w:rsid w:val="00E65BD7"/>
    <w:rsid w:val="00E67941"/>
    <w:rsid w:val="00E71933"/>
    <w:rsid w:val="00E721B0"/>
    <w:rsid w:val="00E72313"/>
    <w:rsid w:val="00E72568"/>
    <w:rsid w:val="00E739A0"/>
    <w:rsid w:val="00E73E19"/>
    <w:rsid w:val="00E74F54"/>
    <w:rsid w:val="00E769A8"/>
    <w:rsid w:val="00E80C40"/>
    <w:rsid w:val="00E80F01"/>
    <w:rsid w:val="00E822FE"/>
    <w:rsid w:val="00E8290E"/>
    <w:rsid w:val="00E837E1"/>
    <w:rsid w:val="00E83FA9"/>
    <w:rsid w:val="00E85294"/>
    <w:rsid w:val="00E85CC1"/>
    <w:rsid w:val="00E86A64"/>
    <w:rsid w:val="00E870C4"/>
    <w:rsid w:val="00E906D6"/>
    <w:rsid w:val="00E90AAA"/>
    <w:rsid w:val="00E90CD0"/>
    <w:rsid w:val="00E94472"/>
    <w:rsid w:val="00E9448C"/>
    <w:rsid w:val="00E959C1"/>
    <w:rsid w:val="00E95B29"/>
    <w:rsid w:val="00E97158"/>
    <w:rsid w:val="00E97A7D"/>
    <w:rsid w:val="00EA080D"/>
    <w:rsid w:val="00EA3E6F"/>
    <w:rsid w:val="00EA496A"/>
    <w:rsid w:val="00EA7998"/>
    <w:rsid w:val="00EB072D"/>
    <w:rsid w:val="00EB211E"/>
    <w:rsid w:val="00EB246D"/>
    <w:rsid w:val="00EB3086"/>
    <w:rsid w:val="00EB33D6"/>
    <w:rsid w:val="00EB3A5F"/>
    <w:rsid w:val="00EB686A"/>
    <w:rsid w:val="00EB6C56"/>
    <w:rsid w:val="00EB6CF1"/>
    <w:rsid w:val="00EB729A"/>
    <w:rsid w:val="00EC094E"/>
    <w:rsid w:val="00EC14FE"/>
    <w:rsid w:val="00EC2753"/>
    <w:rsid w:val="00EC2951"/>
    <w:rsid w:val="00EC3531"/>
    <w:rsid w:val="00EC3FC4"/>
    <w:rsid w:val="00EC45CF"/>
    <w:rsid w:val="00EC5E5A"/>
    <w:rsid w:val="00EC6564"/>
    <w:rsid w:val="00ED01B8"/>
    <w:rsid w:val="00ED0FDA"/>
    <w:rsid w:val="00ED1431"/>
    <w:rsid w:val="00ED14D3"/>
    <w:rsid w:val="00ED16D2"/>
    <w:rsid w:val="00ED20EA"/>
    <w:rsid w:val="00ED4547"/>
    <w:rsid w:val="00ED6560"/>
    <w:rsid w:val="00ED6657"/>
    <w:rsid w:val="00ED75D0"/>
    <w:rsid w:val="00ED7CB6"/>
    <w:rsid w:val="00EE3F37"/>
    <w:rsid w:val="00EE4AE0"/>
    <w:rsid w:val="00EE4C61"/>
    <w:rsid w:val="00EF4119"/>
    <w:rsid w:val="00EF48C4"/>
    <w:rsid w:val="00EF4B23"/>
    <w:rsid w:val="00EF5EBD"/>
    <w:rsid w:val="00EF6877"/>
    <w:rsid w:val="00EF71B1"/>
    <w:rsid w:val="00EF757D"/>
    <w:rsid w:val="00F0137C"/>
    <w:rsid w:val="00F013BE"/>
    <w:rsid w:val="00F02638"/>
    <w:rsid w:val="00F02BA5"/>
    <w:rsid w:val="00F02E39"/>
    <w:rsid w:val="00F03497"/>
    <w:rsid w:val="00F05394"/>
    <w:rsid w:val="00F05399"/>
    <w:rsid w:val="00F05DA4"/>
    <w:rsid w:val="00F0636C"/>
    <w:rsid w:val="00F06599"/>
    <w:rsid w:val="00F070C9"/>
    <w:rsid w:val="00F074E7"/>
    <w:rsid w:val="00F10783"/>
    <w:rsid w:val="00F114CB"/>
    <w:rsid w:val="00F1305F"/>
    <w:rsid w:val="00F14D41"/>
    <w:rsid w:val="00F1651F"/>
    <w:rsid w:val="00F17255"/>
    <w:rsid w:val="00F200ED"/>
    <w:rsid w:val="00F20B5F"/>
    <w:rsid w:val="00F216C1"/>
    <w:rsid w:val="00F21AF4"/>
    <w:rsid w:val="00F227CB"/>
    <w:rsid w:val="00F22BB5"/>
    <w:rsid w:val="00F23311"/>
    <w:rsid w:val="00F236E2"/>
    <w:rsid w:val="00F2531D"/>
    <w:rsid w:val="00F25C70"/>
    <w:rsid w:val="00F318EC"/>
    <w:rsid w:val="00F31AB2"/>
    <w:rsid w:val="00F32575"/>
    <w:rsid w:val="00F32BE6"/>
    <w:rsid w:val="00F33730"/>
    <w:rsid w:val="00F3577F"/>
    <w:rsid w:val="00F357D2"/>
    <w:rsid w:val="00F359F2"/>
    <w:rsid w:val="00F369E2"/>
    <w:rsid w:val="00F412CC"/>
    <w:rsid w:val="00F41B1B"/>
    <w:rsid w:val="00F41E2D"/>
    <w:rsid w:val="00F4229C"/>
    <w:rsid w:val="00F44862"/>
    <w:rsid w:val="00F45719"/>
    <w:rsid w:val="00F458EF"/>
    <w:rsid w:val="00F4600A"/>
    <w:rsid w:val="00F465F2"/>
    <w:rsid w:val="00F475DF"/>
    <w:rsid w:val="00F47E98"/>
    <w:rsid w:val="00F5295B"/>
    <w:rsid w:val="00F53739"/>
    <w:rsid w:val="00F54940"/>
    <w:rsid w:val="00F54AAE"/>
    <w:rsid w:val="00F55DCC"/>
    <w:rsid w:val="00F564D1"/>
    <w:rsid w:val="00F5651C"/>
    <w:rsid w:val="00F56A6D"/>
    <w:rsid w:val="00F57068"/>
    <w:rsid w:val="00F579B1"/>
    <w:rsid w:val="00F60980"/>
    <w:rsid w:val="00F609B0"/>
    <w:rsid w:val="00F60E3C"/>
    <w:rsid w:val="00F60F71"/>
    <w:rsid w:val="00F6117D"/>
    <w:rsid w:val="00F622AB"/>
    <w:rsid w:val="00F624AC"/>
    <w:rsid w:val="00F64196"/>
    <w:rsid w:val="00F646BE"/>
    <w:rsid w:val="00F64973"/>
    <w:rsid w:val="00F65935"/>
    <w:rsid w:val="00F65BD8"/>
    <w:rsid w:val="00F6630F"/>
    <w:rsid w:val="00F676B0"/>
    <w:rsid w:val="00F6775B"/>
    <w:rsid w:val="00F70D19"/>
    <w:rsid w:val="00F73119"/>
    <w:rsid w:val="00F74D7F"/>
    <w:rsid w:val="00F76250"/>
    <w:rsid w:val="00F77280"/>
    <w:rsid w:val="00F77691"/>
    <w:rsid w:val="00F779F4"/>
    <w:rsid w:val="00F779FD"/>
    <w:rsid w:val="00F77DDE"/>
    <w:rsid w:val="00F809FC"/>
    <w:rsid w:val="00F82133"/>
    <w:rsid w:val="00F83AC5"/>
    <w:rsid w:val="00F84811"/>
    <w:rsid w:val="00F8495E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5177"/>
    <w:rsid w:val="00F959DA"/>
    <w:rsid w:val="00F96CDD"/>
    <w:rsid w:val="00F96D77"/>
    <w:rsid w:val="00F971B7"/>
    <w:rsid w:val="00FA18E1"/>
    <w:rsid w:val="00FA20D1"/>
    <w:rsid w:val="00FA237F"/>
    <w:rsid w:val="00FA3AC4"/>
    <w:rsid w:val="00FA46A5"/>
    <w:rsid w:val="00FA601E"/>
    <w:rsid w:val="00FA7289"/>
    <w:rsid w:val="00FB0DAB"/>
    <w:rsid w:val="00FB1C69"/>
    <w:rsid w:val="00FB20EA"/>
    <w:rsid w:val="00FB2492"/>
    <w:rsid w:val="00FB38B3"/>
    <w:rsid w:val="00FB39A3"/>
    <w:rsid w:val="00FB458C"/>
    <w:rsid w:val="00FB4D19"/>
    <w:rsid w:val="00FB4FA6"/>
    <w:rsid w:val="00FB50A3"/>
    <w:rsid w:val="00FC0695"/>
    <w:rsid w:val="00FC1B77"/>
    <w:rsid w:val="00FC3A30"/>
    <w:rsid w:val="00FC3F32"/>
    <w:rsid w:val="00FC48F5"/>
    <w:rsid w:val="00FC691F"/>
    <w:rsid w:val="00FC72B5"/>
    <w:rsid w:val="00FC7673"/>
    <w:rsid w:val="00FC7BFC"/>
    <w:rsid w:val="00FD06E4"/>
    <w:rsid w:val="00FD287F"/>
    <w:rsid w:val="00FD2F3C"/>
    <w:rsid w:val="00FD2FB0"/>
    <w:rsid w:val="00FD30A4"/>
    <w:rsid w:val="00FD3903"/>
    <w:rsid w:val="00FD3A88"/>
    <w:rsid w:val="00FD4767"/>
    <w:rsid w:val="00FD55AB"/>
    <w:rsid w:val="00FD5CA1"/>
    <w:rsid w:val="00FD600A"/>
    <w:rsid w:val="00FD7001"/>
    <w:rsid w:val="00FE0AF3"/>
    <w:rsid w:val="00FE0B23"/>
    <w:rsid w:val="00FE11FD"/>
    <w:rsid w:val="00FE152C"/>
    <w:rsid w:val="00FE2090"/>
    <w:rsid w:val="00FE2D0A"/>
    <w:rsid w:val="00FE3332"/>
    <w:rsid w:val="00FE54C0"/>
    <w:rsid w:val="00FE5D7A"/>
    <w:rsid w:val="00FE6D38"/>
    <w:rsid w:val="00FF080D"/>
    <w:rsid w:val="00FF1F24"/>
    <w:rsid w:val="00FF43E0"/>
    <w:rsid w:val="00FF458F"/>
    <w:rsid w:val="00FF4703"/>
    <w:rsid w:val="00FF6290"/>
    <w:rsid w:val="00FF6343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B5563F1"/>
  <w15:chartTrackingRefBased/>
  <w15:docId w15:val="{48C4D68E-60DF-4836-95C5-47981A6CE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47A96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basedOn w:val="a1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basedOn w:val="a1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basedOn w:val="a1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1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1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7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basedOn w:val="a1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1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HTML0">
    <w:name w:val="HTML Code"/>
    <w:basedOn w:val="a1"/>
    <w:uiPriority w:val="99"/>
    <w:semiHidden/>
    <w:unhideWhenUsed/>
    <w:locked/>
    <w:rsid w:val="00212D21"/>
    <w:rPr>
      <w:rFonts w:ascii="Courier New" w:eastAsia="Times New Roman" w:hAnsi="Courier New" w:cs="Courier New"/>
      <w:sz w:val="20"/>
      <w:szCs w:val="20"/>
    </w:rPr>
  </w:style>
  <w:style w:type="character" w:styleId="aff1">
    <w:name w:val="annotation reference"/>
    <w:basedOn w:val="a1"/>
    <w:uiPriority w:val="99"/>
    <w:semiHidden/>
    <w:unhideWhenUsed/>
    <w:locked/>
    <w:rsid w:val="006E7F59"/>
    <w:rPr>
      <w:sz w:val="16"/>
      <w:szCs w:val="16"/>
    </w:rPr>
  </w:style>
  <w:style w:type="paragraph" w:styleId="aff2">
    <w:name w:val="annotation text"/>
    <w:basedOn w:val="a0"/>
    <w:link w:val="aff3"/>
    <w:uiPriority w:val="99"/>
    <w:semiHidden/>
    <w:unhideWhenUsed/>
    <w:locked/>
    <w:rsid w:val="006E7F59"/>
    <w:rPr>
      <w:sz w:val="20"/>
      <w:szCs w:val="20"/>
    </w:rPr>
  </w:style>
  <w:style w:type="character" w:customStyle="1" w:styleId="aff3">
    <w:name w:val="Текст примечания Знак"/>
    <w:basedOn w:val="a1"/>
    <w:link w:val="aff2"/>
    <w:uiPriority w:val="99"/>
    <w:semiHidden/>
    <w:rsid w:val="006E7F59"/>
    <w:rPr>
      <w:rFonts w:ascii="Times New Roman" w:eastAsia="Times New Roman" w:hAnsi="Times New Roman"/>
    </w:rPr>
  </w:style>
  <w:style w:type="paragraph" w:styleId="aff4">
    <w:name w:val="annotation subject"/>
    <w:basedOn w:val="aff2"/>
    <w:next w:val="aff2"/>
    <w:link w:val="aff5"/>
    <w:uiPriority w:val="99"/>
    <w:semiHidden/>
    <w:unhideWhenUsed/>
    <w:locked/>
    <w:rsid w:val="006E7F59"/>
    <w:rPr>
      <w:b/>
      <w:bCs/>
    </w:rPr>
  </w:style>
  <w:style w:type="character" w:customStyle="1" w:styleId="aff5">
    <w:name w:val="Тема примечания Знак"/>
    <w:basedOn w:val="aff3"/>
    <w:link w:val="aff4"/>
    <w:uiPriority w:val="99"/>
    <w:semiHidden/>
    <w:rsid w:val="006E7F59"/>
    <w:rPr>
      <w:rFonts w:ascii="Times New Roman" w:eastAsia="Times New Roman" w:hAnsi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18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4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71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351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74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32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13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5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2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6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3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52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219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051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685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82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6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5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21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7146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620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5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8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295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34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003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4942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307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5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4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168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749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598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486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2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4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33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37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11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344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17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20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1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761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304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57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3231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84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7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2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87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066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303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4311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328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466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4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09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3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661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495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001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683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44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2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1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85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95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923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8575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7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2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52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716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473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765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359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2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9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5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475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071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746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441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90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62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0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24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152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460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267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6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chool\Documents\&#1053;&#1072;&#1089;&#1090;&#1088;&#1072;&#1080;&#1074;&#1072;&#1077;&#1084;&#1099;&#1077;%20&#1096;&#1072;&#1073;&#1083;&#1086;&#1085;&#1099;%20Office\&#1064;&#1072;&#1073;&#1083;&#1086;&#1085;%20&#1086;&#1090;&#1095;&#1105;&#1090;&#1072;%20&#1087;&#1086;%20&#1051;&#1056;%20&#1048;&#1085;&#1092;&#1072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D9E658-411B-47F8-BB87-9AF15B0930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отчёта по ЛР Инфа</Template>
  <TotalTime>81</TotalTime>
  <Pages>9</Pages>
  <Words>657</Words>
  <Characters>3748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4397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School</dc:creator>
  <cp:keywords/>
  <cp:lastModifiedBy>Дмитрий Минко</cp:lastModifiedBy>
  <cp:revision>41</cp:revision>
  <cp:lastPrinted>2024-09-10T22:31:00Z</cp:lastPrinted>
  <dcterms:created xsi:type="dcterms:W3CDTF">2025-02-06T15:57:00Z</dcterms:created>
  <dcterms:modified xsi:type="dcterms:W3CDTF">2025-02-07T12:58:00Z</dcterms:modified>
</cp:coreProperties>
</file>